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F07" w:rsidRDefault="00993F07" w:rsidP="00993F07">
      <w:pPr>
        <w:pStyle w:val="Heading1"/>
      </w:pPr>
      <w:r>
        <w:t>Làm quen với magento 2</w:t>
      </w:r>
    </w:p>
    <w:p w:rsidR="00993F07" w:rsidRDefault="00993F07" w:rsidP="00993F07">
      <w:pPr>
        <w:pStyle w:val="Heading2"/>
      </w:pPr>
      <w:r>
        <w:t xml:space="preserve"> Cài đặt magento 2</w:t>
      </w:r>
    </w:p>
    <w:p w:rsidR="00993F07" w:rsidRDefault="00993F07" w:rsidP="00993F07">
      <w:pPr>
        <w:pStyle w:val="Heading3"/>
      </w:pPr>
      <w:r>
        <w:t>Cài đặt magento 2</w:t>
      </w:r>
    </w:p>
    <w:p w:rsidR="00D74D2C" w:rsidRPr="00D74D2C" w:rsidRDefault="0086174D" w:rsidP="00942990">
      <w:pPr>
        <w:pStyle w:val="Heading4"/>
      </w:pPr>
      <w:r>
        <w:t xml:space="preserve"> </w:t>
      </w:r>
      <w:r w:rsidR="00F1334F" w:rsidRPr="00F1334F">
        <w:t>Magento 2.x technology stack requirements</w:t>
      </w:r>
    </w:p>
    <w:p w:rsidR="002573EB" w:rsidRPr="002573EB" w:rsidRDefault="002573EB" w:rsidP="002573EB">
      <w:pPr>
        <w:rPr>
          <w:sz w:val="22"/>
          <w:szCs w:val="22"/>
          <w:lang w:val="vi-VN" w:bidi="ar-SA"/>
        </w:rPr>
      </w:pPr>
      <w:r>
        <w:t xml:space="preserve">Đối với version Magento 2.2.x sẽ yêu cầu các php version: 7.0.13, 7.1.0, 7.2.0 </w:t>
      </w:r>
    </w:p>
    <w:p w:rsidR="008741E0" w:rsidRDefault="002573EB" w:rsidP="002573EB">
      <w:r>
        <w:t>Từ bản Magento 2.2.10 trở đi chỉ yêu cầu php version: 7.2, 7.1. php version 7.0 không còn được hỗ trợ</w:t>
      </w:r>
    </w:p>
    <w:p w:rsidR="002573EB" w:rsidRPr="002573EB" w:rsidRDefault="002573EB" w:rsidP="002573EB">
      <w:pPr>
        <w:rPr>
          <w:sz w:val="22"/>
          <w:szCs w:val="22"/>
          <w:lang w:val="vi-VN" w:bidi="ar-SA"/>
        </w:rPr>
      </w:pPr>
      <w:r>
        <w:t>Đối với version Magento 2.3.x sẽ yêu cầu các php version: 7.1.3, 7.2.0, 7.3.0</w:t>
      </w:r>
    </w:p>
    <w:p w:rsidR="002573EB" w:rsidRDefault="002573EB" w:rsidP="009313C7">
      <w:r>
        <w:t>Từ bản Magento 2.3.3 trở đi sẽ yêu cầu php version: 7.2 hoặc 7.3</w:t>
      </w:r>
    </w:p>
    <w:p w:rsidR="00942990" w:rsidRDefault="0086174D" w:rsidP="00942990">
      <w:pPr>
        <w:pStyle w:val="Heading4"/>
      </w:pPr>
      <w:r>
        <w:t xml:space="preserve"> </w:t>
      </w:r>
      <w:r w:rsidR="00942990">
        <w:t>Intall Magento 2.3</w:t>
      </w:r>
      <w:r w:rsidR="0058280B">
        <w:t>.3</w:t>
      </w:r>
      <w:r w:rsidR="004E721B">
        <w:t xml:space="preserve"> với composer</w:t>
      </w:r>
    </w:p>
    <w:p w:rsidR="00BE6AAC" w:rsidRPr="00BE6AAC" w:rsidRDefault="00BE6AAC" w:rsidP="00BE6AAC">
      <w:pPr>
        <w:pStyle w:val="ListParagraph"/>
        <w:numPr>
          <w:ilvl w:val="0"/>
          <w:numId w:val="22"/>
        </w:numPr>
        <w:rPr>
          <w:lang w:eastAsia="x-none"/>
        </w:rPr>
      </w:pPr>
      <w:r>
        <w:rPr>
          <w:lang w:eastAsia="x-none"/>
        </w:rPr>
        <w:t xml:space="preserve">Cài đặt </w:t>
      </w:r>
      <w:r w:rsidR="003B7CD3">
        <w:rPr>
          <w:lang w:eastAsia="x-none"/>
        </w:rPr>
        <w:t>Composer và Xampp với php</w:t>
      </w:r>
    </w:p>
    <w:p w:rsidR="0054055C" w:rsidRDefault="0054055C" w:rsidP="00933475">
      <w:pPr>
        <w:pStyle w:val="ListParagraph"/>
        <w:numPr>
          <w:ilvl w:val="0"/>
          <w:numId w:val="23"/>
        </w:numPr>
        <w:jc w:val="left"/>
        <w:rPr>
          <w:lang w:eastAsia="x-none"/>
        </w:rPr>
      </w:pPr>
      <w:r>
        <w:rPr>
          <w:lang w:eastAsia="x-none"/>
        </w:rPr>
        <w:t xml:space="preserve">Cài đặt composer bằng cách truy cập vào link: </w:t>
      </w:r>
      <w:hyperlink r:id="rId8" w:history="1">
        <w:r w:rsidRPr="00451D76">
          <w:rPr>
            <w:rStyle w:val="Hyperlink"/>
          </w:rPr>
          <w:t>https://getcomposer.org/download/</w:t>
        </w:r>
      </w:hyperlink>
      <w:r>
        <w:t xml:space="preserve"> và làm theo hướng dẫn.</w:t>
      </w:r>
      <w:r>
        <w:rPr>
          <w:lang w:eastAsia="x-none"/>
        </w:rPr>
        <w:t xml:space="preserve"> </w:t>
      </w:r>
    </w:p>
    <w:p w:rsidR="00942990" w:rsidRDefault="00371CF0" w:rsidP="00371CF0">
      <w:pPr>
        <w:pStyle w:val="ListParagraph"/>
        <w:numPr>
          <w:ilvl w:val="0"/>
          <w:numId w:val="23"/>
        </w:numPr>
        <w:rPr>
          <w:lang w:eastAsia="x-none"/>
        </w:rPr>
      </w:pPr>
      <w:r>
        <w:rPr>
          <w:lang w:eastAsia="x-none"/>
        </w:rPr>
        <w:t>Xem phiên bản php mà magento 2.2.3 hỗ trợ.</w:t>
      </w:r>
    </w:p>
    <w:p w:rsidR="00371CF0" w:rsidRDefault="00371CF0" w:rsidP="00371CF0">
      <w:pPr>
        <w:ind w:left="709" w:firstLine="0"/>
        <w:rPr>
          <w:lang w:eastAsia="x-none"/>
        </w:rPr>
      </w:pPr>
      <w:r>
        <w:rPr>
          <w:noProof/>
          <w:lang w:val="vi-VN" w:eastAsia="vi-VN" w:bidi="ar-SA"/>
        </w:rPr>
        <w:drawing>
          <wp:inline distT="0" distB="0" distL="0" distR="0" wp14:anchorId="765A618D" wp14:editId="678E28D3">
            <wp:extent cx="4857750" cy="152265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9909" cy="1529602"/>
                    </a:xfrm>
                    <a:prstGeom prst="rect">
                      <a:avLst/>
                    </a:prstGeom>
                  </pic:spPr>
                </pic:pic>
              </a:graphicData>
            </a:graphic>
          </wp:inline>
        </w:drawing>
      </w:r>
    </w:p>
    <w:p w:rsidR="00371CF0" w:rsidRDefault="002A668F" w:rsidP="00371CF0">
      <w:pPr>
        <w:pStyle w:val="ListParagraph"/>
        <w:numPr>
          <w:ilvl w:val="0"/>
          <w:numId w:val="23"/>
        </w:numPr>
        <w:rPr>
          <w:lang w:eastAsia="x-none"/>
        </w:rPr>
      </w:pPr>
      <w:r>
        <w:rPr>
          <w:lang w:eastAsia="x-none"/>
        </w:rPr>
        <w:t>Cài đặt xampp với PHP 7.3.x</w:t>
      </w:r>
    </w:p>
    <w:p w:rsidR="002A668F" w:rsidRDefault="00E13179" w:rsidP="002A668F">
      <w:pPr>
        <w:ind w:left="709" w:firstLine="0"/>
        <w:rPr>
          <w:lang w:eastAsia="x-none"/>
        </w:rPr>
      </w:pPr>
      <w:r>
        <w:rPr>
          <w:noProof/>
          <w:lang w:val="vi-VN" w:eastAsia="vi-VN" w:bidi="ar-SA"/>
        </w:rPr>
        <w:drawing>
          <wp:inline distT="0" distB="0" distL="0" distR="0" wp14:anchorId="548F47FC" wp14:editId="6F455710">
            <wp:extent cx="4865776"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3378" cy="2270492"/>
                    </a:xfrm>
                    <a:prstGeom prst="rect">
                      <a:avLst/>
                    </a:prstGeom>
                  </pic:spPr>
                </pic:pic>
              </a:graphicData>
            </a:graphic>
          </wp:inline>
        </w:drawing>
      </w:r>
    </w:p>
    <w:p w:rsidR="005C2A58" w:rsidRDefault="005C2A58" w:rsidP="005C2A58">
      <w:pPr>
        <w:pStyle w:val="ListParagraph"/>
        <w:numPr>
          <w:ilvl w:val="0"/>
          <w:numId w:val="23"/>
        </w:numPr>
      </w:pPr>
      <w:r>
        <w:t>Mở file php.ini</w:t>
      </w:r>
    </w:p>
    <w:p w:rsidR="000750C9" w:rsidRDefault="005C2A58" w:rsidP="005C2A58">
      <w:pPr>
        <w:pStyle w:val="ListParagraph"/>
        <w:numPr>
          <w:ilvl w:val="0"/>
          <w:numId w:val="23"/>
        </w:numPr>
      </w:pPr>
      <w:r>
        <w:t>Tìm đến dòng extension_dir= kiểm tra xem nó có bị comment ko và có trỏ đến đúng thư mục ext ko?</w:t>
      </w:r>
    </w:p>
    <w:p w:rsidR="00A43D8C" w:rsidRDefault="00A43D8C" w:rsidP="00A43D8C">
      <w:pPr>
        <w:ind w:left="709" w:firstLine="0"/>
      </w:pPr>
      <w:r>
        <w:rPr>
          <w:noProof/>
          <w:lang w:val="vi-VN" w:eastAsia="vi-VN" w:bidi="ar-SA"/>
        </w:rPr>
        <w:lastRenderedPageBreak/>
        <w:drawing>
          <wp:inline distT="0" distB="0" distL="0" distR="0" wp14:anchorId="2D179180" wp14:editId="5C1F7811">
            <wp:extent cx="4837574" cy="23717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0815" cy="2373314"/>
                    </a:xfrm>
                    <a:prstGeom prst="rect">
                      <a:avLst/>
                    </a:prstGeom>
                  </pic:spPr>
                </pic:pic>
              </a:graphicData>
            </a:graphic>
          </wp:inline>
        </w:drawing>
      </w:r>
    </w:p>
    <w:p w:rsidR="00323DE0" w:rsidRDefault="00323DE0" w:rsidP="00323DE0">
      <w:pPr>
        <w:pStyle w:val="ListParagraph"/>
        <w:numPr>
          <w:ilvl w:val="0"/>
          <w:numId w:val="23"/>
        </w:numPr>
      </w:pPr>
      <w:r>
        <w:t>Tìm đến đoạn ; Dynamic Extensions ;</w:t>
      </w:r>
      <w:r w:rsidR="000209F8">
        <w:t xml:space="preserve"> và bỏ ; đằng trước các extension</w:t>
      </w:r>
      <w:r w:rsidR="00A27073">
        <w:t>:</w:t>
      </w:r>
    </w:p>
    <w:p w:rsidR="00323DE0" w:rsidRDefault="00323DE0" w:rsidP="00F93E43">
      <w:pPr>
        <w:pStyle w:val="ListParagraph"/>
        <w:ind w:left="1069" w:firstLine="0"/>
      </w:pPr>
      <w:r>
        <w:t>extension=php_curl.dll</w:t>
      </w:r>
    </w:p>
    <w:p w:rsidR="00323DE0" w:rsidRDefault="00323DE0" w:rsidP="00F93E43">
      <w:pPr>
        <w:pStyle w:val="ListParagraph"/>
        <w:ind w:left="1069" w:firstLine="0"/>
      </w:pPr>
      <w:r>
        <w:t>extension=php_gd2.dll</w:t>
      </w:r>
    </w:p>
    <w:p w:rsidR="004B7188" w:rsidRDefault="00323DE0" w:rsidP="0022238B">
      <w:pPr>
        <w:pStyle w:val="ListParagraph"/>
        <w:ind w:left="1069" w:firstLine="0"/>
      </w:pPr>
      <w:r>
        <w:t>extension=php_intl.dll</w:t>
      </w:r>
    </w:p>
    <w:p w:rsidR="00323DE0" w:rsidRDefault="00323DE0" w:rsidP="00F93E43">
      <w:pPr>
        <w:pStyle w:val="ListParagraph"/>
        <w:ind w:left="1069" w:firstLine="0"/>
      </w:pPr>
      <w:r>
        <w:t>extension=php_mbstring.dll</w:t>
      </w:r>
    </w:p>
    <w:p w:rsidR="00323DE0" w:rsidRDefault="00323DE0" w:rsidP="00F93E43">
      <w:pPr>
        <w:pStyle w:val="ListParagraph"/>
        <w:ind w:left="1069" w:firstLine="0"/>
      </w:pPr>
      <w:r>
        <w:t>extension=php_pdo_mysql.dll</w:t>
      </w:r>
    </w:p>
    <w:p w:rsidR="00323DE0" w:rsidRDefault="00323DE0" w:rsidP="00F93E43">
      <w:pPr>
        <w:pStyle w:val="ListParagraph"/>
        <w:ind w:left="1069" w:firstLine="0"/>
      </w:pPr>
      <w:r>
        <w:t>extension=php_soap.dll</w:t>
      </w:r>
    </w:p>
    <w:p w:rsidR="005C2A58" w:rsidRDefault="00323DE0" w:rsidP="00F93E43">
      <w:pPr>
        <w:pStyle w:val="ListParagraph"/>
        <w:ind w:left="1069" w:firstLine="0"/>
      </w:pPr>
      <w:r>
        <w:t>extension=php_xsl.dll</w:t>
      </w:r>
    </w:p>
    <w:p w:rsidR="00B0177A" w:rsidRDefault="007F38B4" w:rsidP="00B0177A">
      <w:pPr>
        <w:pStyle w:val="ListParagraph"/>
        <w:numPr>
          <w:ilvl w:val="0"/>
          <w:numId w:val="23"/>
        </w:numPr>
      </w:pPr>
      <w:r>
        <w:t xml:space="preserve">Sau đó dùng lệnh php –m để kiểm tra các extension được load </w:t>
      </w:r>
    </w:p>
    <w:p w:rsidR="007F38B4" w:rsidRDefault="007F38B4" w:rsidP="007F38B4">
      <w:pPr>
        <w:ind w:left="709" w:firstLine="0"/>
      </w:pPr>
      <w:r>
        <w:rPr>
          <w:noProof/>
          <w:lang w:val="vi-VN" w:eastAsia="vi-VN" w:bidi="ar-SA"/>
        </w:rPr>
        <w:drawing>
          <wp:inline distT="0" distB="0" distL="0" distR="0" wp14:anchorId="5B63E19D" wp14:editId="2E426086">
            <wp:extent cx="4810125" cy="377167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9468" cy="3778996"/>
                    </a:xfrm>
                    <a:prstGeom prst="rect">
                      <a:avLst/>
                    </a:prstGeom>
                  </pic:spPr>
                </pic:pic>
              </a:graphicData>
            </a:graphic>
          </wp:inline>
        </w:drawing>
      </w:r>
    </w:p>
    <w:p w:rsidR="00467346" w:rsidRDefault="00467346" w:rsidP="00467346">
      <w:pPr>
        <w:pStyle w:val="ListParagraph"/>
        <w:numPr>
          <w:ilvl w:val="0"/>
          <w:numId w:val="23"/>
        </w:numPr>
      </w:pPr>
      <w:r>
        <w:lastRenderedPageBreak/>
        <w:t>Nếu gặp lỗi:</w:t>
      </w:r>
      <w:r w:rsidRPr="00467346">
        <w:rPr>
          <w:lang w:val="en-US"/>
        </w:rPr>
        <w:t xml:space="preserve"> </w:t>
      </w:r>
      <w:r w:rsidRPr="00467346">
        <w:rPr>
          <w:color w:val="FF0000"/>
        </w:rPr>
        <w:t>'php' is not recognized as an internal or external command,</w:t>
      </w:r>
      <w:r w:rsidRPr="00467346">
        <w:rPr>
          <w:color w:val="FF0000"/>
          <w:lang w:val="en-US"/>
        </w:rPr>
        <w:t xml:space="preserve"> </w:t>
      </w:r>
      <w:r w:rsidRPr="00467346">
        <w:rPr>
          <w:color w:val="FF0000"/>
        </w:rPr>
        <w:t>operable program or batch file</w:t>
      </w:r>
      <w:r>
        <w:t>.</w:t>
      </w:r>
      <w:r w:rsidRPr="00467346">
        <w:rPr>
          <w:lang w:val="en-US"/>
        </w:rPr>
        <w:t xml:space="preserve"> T</w:t>
      </w:r>
      <w:r>
        <w:t>hì vào My computer -&gt; properties -&gt; advance system setting</w:t>
      </w:r>
      <w:r w:rsidRPr="00467346">
        <w:rPr>
          <w:lang w:val="en-US"/>
        </w:rPr>
        <w:t xml:space="preserve"> </w:t>
      </w:r>
      <w:r>
        <w:t>enviroment variable</w:t>
      </w:r>
      <w:r w:rsidRPr="00467346">
        <w:rPr>
          <w:lang w:val="en-US"/>
        </w:rPr>
        <w:t xml:space="preserve"> </w:t>
      </w:r>
      <w:r>
        <w:t>trong tab system variable tìm dòng PATH</w:t>
      </w:r>
      <w:r w:rsidRPr="00467346">
        <w:rPr>
          <w:lang w:val="en-US"/>
        </w:rPr>
        <w:t xml:space="preserve"> </w:t>
      </w:r>
      <w:r>
        <w:t>-&gt; edit</w:t>
      </w:r>
      <w:r w:rsidRPr="00467346">
        <w:rPr>
          <w:lang w:val="en-US"/>
        </w:rPr>
        <w:t xml:space="preserve"> </w:t>
      </w:r>
      <w:r>
        <w:t>thêm đường dẫn tới thư mục php là được , ví dụ E:\xampp7\php</w:t>
      </w:r>
    </w:p>
    <w:p w:rsidR="007F38B4" w:rsidRDefault="009431BB" w:rsidP="00753E45">
      <w:pPr>
        <w:pStyle w:val="ListParagraph"/>
        <w:numPr>
          <w:ilvl w:val="0"/>
          <w:numId w:val="23"/>
        </w:numPr>
      </w:pPr>
      <w:r>
        <w:t>Kiểm tra version php bằng lệnh: php –v</w:t>
      </w:r>
    </w:p>
    <w:p w:rsidR="009431BB" w:rsidRDefault="002017E2" w:rsidP="00753E45">
      <w:pPr>
        <w:pStyle w:val="ListParagraph"/>
        <w:numPr>
          <w:ilvl w:val="0"/>
          <w:numId w:val="23"/>
        </w:numPr>
      </w:pPr>
      <w:r>
        <w:t>Vào xampp/htdocs</w:t>
      </w:r>
      <w:r w:rsidR="00FD76C7">
        <w:t xml:space="preserve"> trong xampp và chạy git bash here</w:t>
      </w:r>
    </w:p>
    <w:p w:rsidR="00FD76C7" w:rsidRDefault="00F006B7" w:rsidP="00FD76C7">
      <w:pPr>
        <w:ind w:left="709" w:firstLine="0"/>
      </w:pPr>
      <w:r>
        <w:rPr>
          <w:noProof/>
          <w:lang w:val="vi-VN" w:eastAsia="vi-VN" w:bidi="ar-SA"/>
        </w:rPr>
        <w:drawing>
          <wp:inline distT="0" distB="0" distL="0" distR="0" wp14:anchorId="54F807B1" wp14:editId="64592736">
            <wp:extent cx="5294047" cy="25717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1257" cy="2575253"/>
                    </a:xfrm>
                    <a:prstGeom prst="rect">
                      <a:avLst/>
                    </a:prstGeom>
                  </pic:spPr>
                </pic:pic>
              </a:graphicData>
            </a:graphic>
          </wp:inline>
        </w:drawing>
      </w:r>
    </w:p>
    <w:p w:rsidR="00582C1E" w:rsidRDefault="00CD12FB" w:rsidP="00DD712C">
      <w:pPr>
        <w:pStyle w:val="ListParagraph"/>
        <w:numPr>
          <w:ilvl w:val="0"/>
          <w:numId w:val="23"/>
        </w:numPr>
        <w:jc w:val="left"/>
      </w:pPr>
      <w:r>
        <w:t xml:space="preserve">Chạy lệnh: </w:t>
      </w:r>
    </w:p>
    <w:p w:rsidR="00582C1E" w:rsidRDefault="00CD12FB" w:rsidP="00582C1E">
      <w:pPr>
        <w:pStyle w:val="ListParagraph"/>
        <w:ind w:left="1069" w:firstLine="0"/>
        <w:jc w:val="left"/>
      </w:pPr>
      <w:r w:rsidRPr="00582C1E">
        <w:rPr>
          <w:highlight w:val="lightGray"/>
          <w:shd w:val="clear" w:color="auto" w:fill="BDD6EE" w:themeFill="accent1" w:themeFillTint="66"/>
        </w:rPr>
        <w:t>$ composer create-project --repository-url=https://repo.magento.com/ magento/project-community-edition magento2</w:t>
      </w:r>
      <w:r>
        <w:t xml:space="preserve"> để cài đặt phiên bản mới nhất của magento 2</w:t>
      </w:r>
      <w:r w:rsidR="00DD712C">
        <w:t xml:space="preserve"> hoặc </w:t>
      </w:r>
    </w:p>
    <w:p w:rsidR="00F006B7" w:rsidRDefault="00DD712C" w:rsidP="00582C1E">
      <w:pPr>
        <w:pStyle w:val="ListParagraph"/>
        <w:ind w:left="1069" w:firstLine="0"/>
        <w:jc w:val="left"/>
      </w:pPr>
      <w:r w:rsidRPr="00582C1E">
        <w:rPr>
          <w:highlight w:val="lightGray"/>
        </w:rPr>
        <w:t>$ composer create-project --repository-url=https://repo.magento.com/ magento/project-community-edition=2.2.5 magento2</w:t>
      </w:r>
      <w:r>
        <w:t xml:space="preserve"> để tùy chọn version của magento 2</w:t>
      </w:r>
    </w:p>
    <w:p w:rsidR="008575B8" w:rsidRDefault="008575B8" w:rsidP="00DD712C">
      <w:pPr>
        <w:pStyle w:val="ListParagraph"/>
        <w:numPr>
          <w:ilvl w:val="0"/>
          <w:numId w:val="23"/>
        </w:numPr>
        <w:jc w:val="left"/>
      </w:pPr>
      <w:r>
        <w:t xml:space="preserve">Ở </w:t>
      </w:r>
      <w:r w:rsidR="00592EA8">
        <w:t>đây ta cài magento 2.3.3 nên chạy lệnh thứ 2</w:t>
      </w:r>
    </w:p>
    <w:p w:rsidR="003F10A2" w:rsidRDefault="003F10A2" w:rsidP="003F10A2">
      <w:pPr>
        <w:ind w:left="709" w:firstLine="0"/>
        <w:jc w:val="left"/>
      </w:pPr>
      <w:r>
        <w:rPr>
          <w:noProof/>
          <w:lang w:val="vi-VN" w:eastAsia="vi-VN" w:bidi="ar-SA"/>
        </w:rPr>
        <w:drawing>
          <wp:inline distT="0" distB="0" distL="0" distR="0" wp14:anchorId="0921F205" wp14:editId="4740FF7D">
            <wp:extent cx="5181600" cy="11128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2022" cy="1125864"/>
                    </a:xfrm>
                    <a:prstGeom prst="rect">
                      <a:avLst/>
                    </a:prstGeom>
                  </pic:spPr>
                </pic:pic>
              </a:graphicData>
            </a:graphic>
          </wp:inline>
        </w:drawing>
      </w:r>
    </w:p>
    <w:p w:rsidR="003F10A2" w:rsidRDefault="007673AB" w:rsidP="007673AB">
      <w:pPr>
        <w:pStyle w:val="ListParagraph"/>
        <w:numPr>
          <w:ilvl w:val="0"/>
          <w:numId w:val="23"/>
        </w:numPr>
        <w:jc w:val="left"/>
      </w:pPr>
      <w:r>
        <w:t>Nếu gặp lỗi:</w:t>
      </w:r>
    </w:p>
    <w:p w:rsidR="007673AB" w:rsidRDefault="007673AB" w:rsidP="007673AB">
      <w:pPr>
        <w:ind w:left="709" w:firstLine="0"/>
        <w:jc w:val="left"/>
      </w:pPr>
      <w:r>
        <w:rPr>
          <w:noProof/>
          <w:lang w:val="vi-VN" w:eastAsia="vi-VN" w:bidi="ar-SA"/>
        </w:rPr>
        <w:lastRenderedPageBreak/>
        <w:drawing>
          <wp:inline distT="0" distB="0" distL="0" distR="0" wp14:anchorId="0E30B58C" wp14:editId="1B9E8131">
            <wp:extent cx="4762500" cy="308161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2299" cy="3087958"/>
                    </a:xfrm>
                    <a:prstGeom prst="rect">
                      <a:avLst/>
                    </a:prstGeom>
                  </pic:spPr>
                </pic:pic>
              </a:graphicData>
            </a:graphic>
          </wp:inline>
        </w:drawing>
      </w:r>
    </w:p>
    <w:p w:rsidR="00357866" w:rsidRDefault="007673AB" w:rsidP="00B40035">
      <w:pPr>
        <w:ind w:left="709" w:firstLine="0"/>
        <w:jc w:val="left"/>
        <w:rPr>
          <w:sz w:val="26"/>
          <w:szCs w:val="26"/>
        </w:rPr>
      </w:pPr>
      <w:r w:rsidRPr="00434C0D">
        <w:rPr>
          <w:sz w:val="26"/>
          <w:szCs w:val="26"/>
        </w:rPr>
        <w:t>Thì mở file php.ini và thay đổi memory_limit=512M thành memory_limit=-1</w:t>
      </w:r>
      <w:r w:rsidR="00C76EAF">
        <w:rPr>
          <w:sz w:val="26"/>
          <w:szCs w:val="26"/>
        </w:rPr>
        <w:t xml:space="preserve"> xong đó xóa file magento vừa tạ</w:t>
      </w:r>
      <w:r w:rsidR="001C5D81">
        <w:rPr>
          <w:sz w:val="26"/>
          <w:szCs w:val="26"/>
        </w:rPr>
        <w:t xml:space="preserve">o </w:t>
      </w:r>
      <w:r w:rsidR="00C76EAF">
        <w:rPr>
          <w:sz w:val="26"/>
          <w:szCs w:val="26"/>
        </w:rPr>
        <w:t>trong htdocs đi.</w:t>
      </w:r>
    </w:p>
    <w:p w:rsidR="00B54E5F" w:rsidRDefault="00BE6B67" w:rsidP="004B2615">
      <w:pPr>
        <w:pStyle w:val="ListParagraph"/>
        <w:numPr>
          <w:ilvl w:val="0"/>
          <w:numId w:val="23"/>
        </w:numPr>
      </w:pPr>
      <w:r>
        <w:t>Cài đặt magento 2 thành công máy sẽ thông báo:</w:t>
      </w:r>
    </w:p>
    <w:p w:rsidR="00BE6B67" w:rsidRDefault="00BE6B67" w:rsidP="00BE6B67">
      <w:pPr>
        <w:ind w:left="709" w:firstLine="0"/>
      </w:pPr>
      <w:r>
        <w:rPr>
          <w:noProof/>
          <w:lang w:val="vi-VN" w:eastAsia="vi-VN" w:bidi="ar-SA"/>
        </w:rPr>
        <w:drawing>
          <wp:inline distT="0" distB="0" distL="0" distR="0" wp14:anchorId="01718F07" wp14:editId="237A6095">
            <wp:extent cx="4784157" cy="3038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236" cy="3042971"/>
                    </a:xfrm>
                    <a:prstGeom prst="rect">
                      <a:avLst/>
                    </a:prstGeom>
                  </pic:spPr>
                </pic:pic>
              </a:graphicData>
            </a:graphic>
          </wp:inline>
        </w:drawing>
      </w:r>
    </w:p>
    <w:p w:rsidR="00C606B6" w:rsidRDefault="00C606B6" w:rsidP="00504050">
      <w:pPr>
        <w:pStyle w:val="ListParagraph"/>
        <w:numPr>
          <w:ilvl w:val="0"/>
          <w:numId w:val="23"/>
        </w:numPr>
      </w:pPr>
      <w:r>
        <w:t xml:space="preserve">Kiểm tra version magento 2 vừa cài đặt bằng cách vào file magento2 vừa cài đặt bật git bash here gõ lệnh: </w:t>
      </w:r>
      <w:r w:rsidR="00504050" w:rsidRPr="00504050">
        <w:t xml:space="preserve">php bin/magento </w:t>
      </w:r>
      <w:r w:rsidR="00335600">
        <w:t>–</w:t>
      </w:r>
      <w:r w:rsidR="00504050" w:rsidRPr="00504050">
        <w:t>version</w:t>
      </w:r>
    </w:p>
    <w:p w:rsidR="00335600" w:rsidRDefault="00D4636D" w:rsidP="00335600">
      <w:pPr>
        <w:ind w:left="709" w:firstLine="0"/>
      </w:pPr>
      <w:r>
        <w:rPr>
          <w:noProof/>
          <w:lang w:val="vi-VN" w:eastAsia="vi-VN" w:bidi="ar-SA"/>
        </w:rPr>
        <w:drawing>
          <wp:inline distT="0" distB="0" distL="0" distR="0" wp14:anchorId="3BEC6766" wp14:editId="1018507C">
            <wp:extent cx="3924300" cy="514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4300" cy="514350"/>
                    </a:xfrm>
                    <a:prstGeom prst="rect">
                      <a:avLst/>
                    </a:prstGeom>
                  </pic:spPr>
                </pic:pic>
              </a:graphicData>
            </a:graphic>
          </wp:inline>
        </w:drawing>
      </w:r>
    </w:p>
    <w:p w:rsidR="00BE6B67" w:rsidRDefault="00BE6B67" w:rsidP="00BE6B67">
      <w:pPr>
        <w:pStyle w:val="ListParagraph"/>
        <w:numPr>
          <w:ilvl w:val="0"/>
          <w:numId w:val="23"/>
        </w:numPr>
      </w:pPr>
      <w:r>
        <w:t xml:space="preserve">Sau khi cài magento 2 thành công </w:t>
      </w:r>
      <w:r w:rsidR="00B67D48">
        <w:t>thì ta phải tạo và cập nhật database bằng cách vào phpmyadmin tạo một database</w:t>
      </w:r>
    </w:p>
    <w:p w:rsidR="00B67D48" w:rsidRDefault="00C35C9D" w:rsidP="00B67D48">
      <w:pPr>
        <w:ind w:left="709" w:firstLine="0"/>
      </w:pPr>
      <w:r>
        <w:rPr>
          <w:noProof/>
          <w:lang w:val="vi-VN" w:eastAsia="vi-VN" w:bidi="ar-SA"/>
        </w:rPr>
        <w:lastRenderedPageBreak/>
        <w:drawing>
          <wp:inline distT="0" distB="0" distL="0" distR="0" wp14:anchorId="65169EF6" wp14:editId="4EA69FDE">
            <wp:extent cx="4638675" cy="18313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0309" cy="1839909"/>
                    </a:xfrm>
                    <a:prstGeom prst="rect">
                      <a:avLst/>
                    </a:prstGeom>
                  </pic:spPr>
                </pic:pic>
              </a:graphicData>
            </a:graphic>
          </wp:inline>
        </w:drawing>
      </w:r>
    </w:p>
    <w:p w:rsidR="00C35C9D" w:rsidRDefault="00795392" w:rsidP="00C35C9D">
      <w:pPr>
        <w:pStyle w:val="ListParagraph"/>
        <w:numPr>
          <w:ilvl w:val="0"/>
          <w:numId w:val="23"/>
        </w:numPr>
      </w:pPr>
      <w:r>
        <w:t xml:space="preserve">Tạo các tables, data bằng câu lệnh trong git bash here: </w:t>
      </w:r>
    </w:p>
    <w:p w:rsidR="00795392" w:rsidRDefault="00795392" w:rsidP="00582C1E">
      <w:pPr>
        <w:pStyle w:val="ListParagraph"/>
        <w:shd w:val="clear" w:color="auto" w:fill="BDD6EE" w:themeFill="accent1" w:themeFillTint="66"/>
        <w:ind w:left="1069" w:firstLine="0"/>
      </w:pPr>
      <w:r>
        <w:t xml:space="preserve">php </w:t>
      </w:r>
      <w:r w:rsidR="003D6F4C">
        <w:t>bin/</w:t>
      </w:r>
      <w:r>
        <w:t>magento setup:install \</w:t>
      </w:r>
    </w:p>
    <w:p w:rsidR="00795392" w:rsidRDefault="00795392" w:rsidP="00582C1E">
      <w:pPr>
        <w:pStyle w:val="ListParagraph"/>
        <w:shd w:val="clear" w:color="auto" w:fill="BDD6EE" w:themeFill="accent1" w:themeFillTint="66"/>
        <w:ind w:left="1069" w:firstLine="0"/>
      </w:pPr>
      <w:r>
        <w:t>--base-url=http://localhost/magento2/ \</w:t>
      </w:r>
    </w:p>
    <w:p w:rsidR="00795392" w:rsidRDefault="00795392" w:rsidP="00582C1E">
      <w:pPr>
        <w:pStyle w:val="ListParagraph"/>
        <w:shd w:val="clear" w:color="auto" w:fill="BDD6EE" w:themeFill="accent1" w:themeFillTint="66"/>
        <w:ind w:left="1069" w:firstLine="0"/>
      </w:pPr>
      <w:r>
        <w:t>--db-host=localhost \</w:t>
      </w:r>
    </w:p>
    <w:p w:rsidR="00795392" w:rsidRDefault="00795392" w:rsidP="00582C1E">
      <w:pPr>
        <w:pStyle w:val="ListParagraph"/>
        <w:shd w:val="clear" w:color="auto" w:fill="BDD6EE" w:themeFill="accent1" w:themeFillTint="66"/>
        <w:ind w:left="1069" w:firstLine="0"/>
      </w:pPr>
      <w:r>
        <w:t>--db-name=magento225 \</w:t>
      </w:r>
    </w:p>
    <w:p w:rsidR="00795392" w:rsidRDefault="00795392" w:rsidP="00582C1E">
      <w:pPr>
        <w:pStyle w:val="ListParagraph"/>
        <w:shd w:val="clear" w:color="auto" w:fill="BDD6EE" w:themeFill="accent1" w:themeFillTint="66"/>
        <w:ind w:left="1069" w:firstLine="0"/>
      </w:pPr>
      <w:r>
        <w:t>--db-user=root \</w:t>
      </w:r>
    </w:p>
    <w:p w:rsidR="00795392" w:rsidRDefault="00795392" w:rsidP="00582C1E">
      <w:pPr>
        <w:pStyle w:val="ListParagraph"/>
        <w:shd w:val="clear" w:color="auto" w:fill="BDD6EE" w:themeFill="accent1" w:themeFillTint="66"/>
        <w:ind w:left="1069" w:firstLine="0"/>
      </w:pPr>
      <w:r>
        <w:t>--admin-firstname=Magento \</w:t>
      </w:r>
    </w:p>
    <w:p w:rsidR="00795392" w:rsidRDefault="00795392" w:rsidP="00582C1E">
      <w:pPr>
        <w:pStyle w:val="ListParagraph"/>
        <w:shd w:val="clear" w:color="auto" w:fill="BDD6EE" w:themeFill="accent1" w:themeFillTint="66"/>
        <w:ind w:left="1069" w:firstLine="0"/>
      </w:pPr>
      <w:r>
        <w:t>--admin-lastname=User \</w:t>
      </w:r>
    </w:p>
    <w:p w:rsidR="00795392" w:rsidRDefault="00795392" w:rsidP="00582C1E">
      <w:pPr>
        <w:pStyle w:val="ListParagraph"/>
        <w:shd w:val="clear" w:color="auto" w:fill="BDD6EE" w:themeFill="accent1" w:themeFillTint="66"/>
        <w:ind w:left="1069" w:firstLine="0"/>
      </w:pPr>
      <w:r>
        <w:t>--admin-email=user@example.com \</w:t>
      </w:r>
    </w:p>
    <w:p w:rsidR="00795392" w:rsidRDefault="00795392" w:rsidP="00582C1E">
      <w:pPr>
        <w:pStyle w:val="ListParagraph"/>
        <w:shd w:val="clear" w:color="auto" w:fill="BDD6EE" w:themeFill="accent1" w:themeFillTint="66"/>
        <w:ind w:left="1069" w:firstLine="0"/>
      </w:pPr>
      <w:r>
        <w:t>--admin-user=admin \</w:t>
      </w:r>
    </w:p>
    <w:p w:rsidR="00795392" w:rsidRDefault="00795392" w:rsidP="00582C1E">
      <w:pPr>
        <w:pStyle w:val="ListParagraph"/>
        <w:shd w:val="clear" w:color="auto" w:fill="BDD6EE" w:themeFill="accent1" w:themeFillTint="66"/>
        <w:ind w:left="1069" w:firstLine="0"/>
      </w:pPr>
      <w:r>
        <w:t>--admin-password=admin123 \</w:t>
      </w:r>
    </w:p>
    <w:p w:rsidR="00795392" w:rsidRDefault="00795392" w:rsidP="00582C1E">
      <w:pPr>
        <w:pStyle w:val="ListParagraph"/>
        <w:shd w:val="clear" w:color="auto" w:fill="BDD6EE" w:themeFill="accent1" w:themeFillTint="66"/>
        <w:ind w:left="1069" w:firstLine="0"/>
      </w:pPr>
      <w:r>
        <w:t>--language=en_US \</w:t>
      </w:r>
    </w:p>
    <w:p w:rsidR="00795392" w:rsidRDefault="00795392" w:rsidP="00582C1E">
      <w:pPr>
        <w:pStyle w:val="ListParagraph"/>
        <w:shd w:val="clear" w:color="auto" w:fill="BDD6EE" w:themeFill="accent1" w:themeFillTint="66"/>
        <w:ind w:left="1069" w:firstLine="0"/>
      </w:pPr>
      <w:r>
        <w:t>--currency=USD --timezone=America/Chicago \</w:t>
      </w:r>
    </w:p>
    <w:p w:rsidR="00795392" w:rsidRDefault="00795392" w:rsidP="00582C1E">
      <w:pPr>
        <w:pStyle w:val="ListParagraph"/>
        <w:shd w:val="clear" w:color="auto" w:fill="BDD6EE" w:themeFill="accent1" w:themeFillTint="66"/>
        <w:ind w:left="1069" w:firstLine="0"/>
      </w:pPr>
      <w:r>
        <w:t>--cleanup-database \</w:t>
      </w:r>
    </w:p>
    <w:p w:rsidR="00795392" w:rsidRDefault="00795392" w:rsidP="00582C1E">
      <w:pPr>
        <w:pStyle w:val="ListParagraph"/>
        <w:shd w:val="clear" w:color="auto" w:fill="BDD6EE" w:themeFill="accent1" w:themeFillTint="66"/>
        <w:ind w:left="1069" w:firstLine="0"/>
      </w:pPr>
      <w:r>
        <w:t>--sales-order-increment-prefix="ORD$" \</w:t>
      </w:r>
    </w:p>
    <w:p w:rsidR="00795392" w:rsidRDefault="00795392" w:rsidP="00582C1E">
      <w:pPr>
        <w:pStyle w:val="ListParagraph"/>
        <w:shd w:val="clear" w:color="auto" w:fill="BDD6EE" w:themeFill="accent1" w:themeFillTint="66"/>
        <w:ind w:left="1069" w:firstLine="0"/>
      </w:pPr>
      <w:r>
        <w:t>--session-save=db --use-rewrites=1 \</w:t>
      </w:r>
    </w:p>
    <w:p w:rsidR="009617DE" w:rsidRDefault="009617DE" w:rsidP="009617DE">
      <w:r>
        <w:rPr>
          <w:noProof/>
          <w:lang w:val="vi-VN" w:eastAsia="vi-VN" w:bidi="ar-SA"/>
        </w:rPr>
        <w:drawing>
          <wp:inline distT="0" distB="0" distL="0" distR="0" wp14:anchorId="2AFC47C3" wp14:editId="4A60FA76">
            <wp:extent cx="4905375" cy="24400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0148" cy="2442440"/>
                    </a:xfrm>
                    <a:prstGeom prst="rect">
                      <a:avLst/>
                    </a:prstGeom>
                  </pic:spPr>
                </pic:pic>
              </a:graphicData>
            </a:graphic>
          </wp:inline>
        </w:drawing>
      </w:r>
    </w:p>
    <w:p w:rsidR="009617DE" w:rsidRDefault="00040132" w:rsidP="009617DE">
      <w:pPr>
        <w:pStyle w:val="ListParagraph"/>
        <w:numPr>
          <w:ilvl w:val="0"/>
          <w:numId w:val="23"/>
        </w:numPr>
      </w:pPr>
      <w:r>
        <w:lastRenderedPageBreak/>
        <w:t>Khi cài đặt xong ta có thông báo Admin URI là đường dẫn tới trang admin của magento 2</w:t>
      </w:r>
    </w:p>
    <w:p w:rsidR="003F07D1" w:rsidRDefault="003F07D1" w:rsidP="003F07D1">
      <w:pPr>
        <w:ind w:left="709" w:firstLine="0"/>
      </w:pPr>
      <w:r>
        <w:rPr>
          <w:noProof/>
          <w:lang w:val="vi-VN" w:eastAsia="vi-VN" w:bidi="ar-SA"/>
        </w:rPr>
        <w:drawing>
          <wp:inline distT="0" distB="0" distL="0" distR="0" wp14:anchorId="09404DBE" wp14:editId="02F334A4">
            <wp:extent cx="4847778"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8224" cy="2443654"/>
                    </a:xfrm>
                    <a:prstGeom prst="rect">
                      <a:avLst/>
                    </a:prstGeom>
                  </pic:spPr>
                </pic:pic>
              </a:graphicData>
            </a:graphic>
          </wp:inline>
        </w:drawing>
      </w:r>
    </w:p>
    <w:p w:rsidR="00040132" w:rsidRDefault="00040132" w:rsidP="00040132">
      <w:pPr>
        <w:ind w:left="709" w:firstLine="0"/>
      </w:pPr>
      <w:r>
        <w:rPr>
          <w:noProof/>
          <w:lang w:val="vi-VN" w:eastAsia="vi-VN" w:bidi="ar-SA"/>
        </w:rPr>
        <w:drawing>
          <wp:inline distT="0" distB="0" distL="0" distR="0" wp14:anchorId="7FF3A6CF" wp14:editId="33C1F307">
            <wp:extent cx="4791075" cy="3056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9656" cy="3061849"/>
                    </a:xfrm>
                    <a:prstGeom prst="rect">
                      <a:avLst/>
                    </a:prstGeom>
                  </pic:spPr>
                </pic:pic>
              </a:graphicData>
            </a:graphic>
          </wp:inline>
        </w:drawing>
      </w:r>
    </w:p>
    <w:p w:rsidR="003D2D25" w:rsidRDefault="008602B4" w:rsidP="0030028C">
      <w:pPr>
        <w:pStyle w:val="ListParagraph"/>
        <w:numPr>
          <w:ilvl w:val="0"/>
          <w:numId w:val="23"/>
        </w:numPr>
      </w:pPr>
      <w:r>
        <w:t>Ở đây URL admin: localhost/magento2/admin_16hxzh</w:t>
      </w:r>
    </w:p>
    <w:p w:rsidR="004424BB" w:rsidRDefault="004424BB" w:rsidP="0030028C">
      <w:pPr>
        <w:pStyle w:val="ListParagraph"/>
        <w:numPr>
          <w:ilvl w:val="0"/>
          <w:numId w:val="23"/>
        </w:numPr>
      </w:pPr>
      <w:r>
        <w:t>Để thay đổi admin_16hxzh thành admin ta vào /app/etc/env.php để thay đổi</w:t>
      </w:r>
    </w:p>
    <w:p w:rsidR="004424BB" w:rsidRDefault="00A71426" w:rsidP="004424BB">
      <w:pPr>
        <w:ind w:left="709" w:firstLine="0"/>
      </w:pPr>
      <w:r>
        <w:rPr>
          <w:noProof/>
          <w:lang w:val="vi-VN" w:eastAsia="vi-VN" w:bidi="ar-SA"/>
        </w:rPr>
        <w:lastRenderedPageBreak/>
        <w:drawing>
          <wp:inline distT="0" distB="0" distL="0" distR="0" wp14:anchorId="1A53966F" wp14:editId="2C1B7D72">
            <wp:extent cx="4914900" cy="24443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8846" cy="2451245"/>
                    </a:xfrm>
                    <a:prstGeom prst="rect">
                      <a:avLst/>
                    </a:prstGeom>
                  </pic:spPr>
                </pic:pic>
              </a:graphicData>
            </a:graphic>
          </wp:inline>
        </w:drawing>
      </w:r>
    </w:p>
    <w:p w:rsidR="00A71426" w:rsidRDefault="00A71426" w:rsidP="004424BB">
      <w:pPr>
        <w:ind w:left="709" w:firstLine="0"/>
        <w:rPr>
          <w:rFonts w:cs="Times New Roman"/>
          <w:shd w:val="clear" w:color="auto" w:fill="BDD6EE" w:themeFill="accent1" w:themeFillTint="66"/>
        </w:rPr>
      </w:pPr>
      <w:r>
        <w:t>Hoặc cũng có thể dùng câu lệnh</w:t>
      </w:r>
      <w:r w:rsidR="00445B80">
        <w:t xml:space="preserve">: </w:t>
      </w:r>
      <w:r w:rsidR="00445B80" w:rsidRPr="00445B80">
        <w:rPr>
          <w:rFonts w:cs="Times New Roman"/>
          <w:shd w:val="clear" w:color="auto" w:fill="BDD6EE" w:themeFill="accent1" w:themeFillTint="66"/>
        </w:rPr>
        <w:t>ph</w:t>
      </w:r>
      <w:r w:rsidR="00690A33">
        <w:rPr>
          <w:rFonts w:cs="Times New Roman"/>
          <w:shd w:val="clear" w:color="auto" w:fill="BDD6EE" w:themeFill="accent1" w:themeFillTint="66"/>
        </w:rPr>
        <w:t>p bin/magento setup:config:set --</w:t>
      </w:r>
      <w:r w:rsidR="00445B80" w:rsidRPr="00445B80">
        <w:rPr>
          <w:rFonts w:cs="Times New Roman"/>
          <w:shd w:val="clear" w:color="auto" w:fill="BDD6EE" w:themeFill="accent1" w:themeFillTint="66"/>
        </w:rPr>
        <w:t>backend-frontname=”adminname”</w:t>
      </w:r>
      <w:r w:rsidR="00445B80">
        <w:rPr>
          <w:rFonts w:cs="Times New Roman"/>
          <w:shd w:val="clear" w:color="auto" w:fill="BDD6EE" w:themeFill="accent1" w:themeFillTint="66"/>
        </w:rPr>
        <w:t xml:space="preserve"> </w:t>
      </w:r>
    </w:p>
    <w:p w:rsidR="003F7A66" w:rsidRDefault="003F7A66" w:rsidP="004424BB">
      <w:pPr>
        <w:ind w:left="709" w:firstLine="0"/>
      </w:pPr>
      <w:r>
        <w:rPr>
          <w:noProof/>
          <w:lang w:val="vi-VN" w:eastAsia="vi-VN" w:bidi="ar-SA"/>
        </w:rPr>
        <w:drawing>
          <wp:inline distT="0" distB="0" distL="0" distR="0" wp14:anchorId="2FA7A6B0" wp14:editId="26FAABA0">
            <wp:extent cx="5486400" cy="847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847725"/>
                    </a:xfrm>
                    <a:prstGeom prst="rect">
                      <a:avLst/>
                    </a:prstGeom>
                  </pic:spPr>
                </pic:pic>
              </a:graphicData>
            </a:graphic>
          </wp:inline>
        </w:drawing>
      </w:r>
    </w:p>
    <w:p w:rsidR="00284B58" w:rsidRDefault="00284B58" w:rsidP="004424BB">
      <w:pPr>
        <w:ind w:left="709" w:firstLine="0"/>
      </w:pPr>
    </w:p>
    <w:p w:rsidR="00040132" w:rsidRDefault="001B330A" w:rsidP="00040132">
      <w:pPr>
        <w:pStyle w:val="ListParagraph"/>
        <w:numPr>
          <w:ilvl w:val="0"/>
          <w:numId w:val="23"/>
        </w:numPr>
      </w:pPr>
      <w:r>
        <w:t>Khi truy cập vào localhost/magento2 thì thấy nó bị lỗi</w:t>
      </w:r>
    </w:p>
    <w:p w:rsidR="004103B7" w:rsidRDefault="00993D91" w:rsidP="004103B7">
      <w:pPr>
        <w:ind w:left="709" w:firstLine="0"/>
      </w:pPr>
      <w:r>
        <w:rPr>
          <w:noProof/>
          <w:lang w:val="vi-VN" w:eastAsia="vi-VN" w:bidi="ar-SA"/>
        </w:rPr>
        <w:drawing>
          <wp:inline distT="0" distB="0" distL="0" distR="0" wp14:anchorId="078117B8" wp14:editId="1907CEEC">
            <wp:extent cx="4857750" cy="2352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7750" cy="2352675"/>
                    </a:xfrm>
                    <a:prstGeom prst="rect">
                      <a:avLst/>
                    </a:prstGeom>
                  </pic:spPr>
                </pic:pic>
              </a:graphicData>
            </a:graphic>
          </wp:inline>
        </w:drawing>
      </w:r>
    </w:p>
    <w:p w:rsidR="00993D91" w:rsidRDefault="00993D91" w:rsidP="00993D91">
      <w:pPr>
        <w:pStyle w:val="ListParagraph"/>
        <w:numPr>
          <w:ilvl w:val="0"/>
          <w:numId w:val="23"/>
        </w:numPr>
      </w:pPr>
      <w:r>
        <w:t>Và không thể truy cập được vào admin</w:t>
      </w:r>
    </w:p>
    <w:p w:rsidR="00993D91" w:rsidRDefault="00471EE5" w:rsidP="00993D91">
      <w:pPr>
        <w:ind w:left="709" w:firstLine="0"/>
      </w:pPr>
      <w:r>
        <w:rPr>
          <w:noProof/>
          <w:lang w:val="vi-VN" w:eastAsia="vi-VN" w:bidi="ar-SA"/>
        </w:rPr>
        <w:drawing>
          <wp:inline distT="0" distB="0" distL="0" distR="0" wp14:anchorId="1D2B5939" wp14:editId="15BFEF36">
            <wp:extent cx="4942747" cy="1847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2733" cy="1851583"/>
                    </a:xfrm>
                    <a:prstGeom prst="rect">
                      <a:avLst/>
                    </a:prstGeom>
                  </pic:spPr>
                </pic:pic>
              </a:graphicData>
            </a:graphic>
          </wp:inline>
        </w:drawing>
      </w:r>
    </w:p>
    <w:p w:rsidR="00A3276A" w:rsidRDefault="00FD0DCD" w:rsidP="00A3276A">
      <w:pPr>
        <w:pStyle w:val="ListParagraph"/>
        <w:numPr>
          <w:ilvl w:val="0"/>
          <w:numId w:val="23"/>
        </w:numPr>
        <w:jc w:val="left"/>
      </w:pPr>
      <w:r>
        <w:lastRenderedPageBreak/>
        <w:t xml:space="preserve">Ta xử lý lỗi sau bằng cách vào: </w:t>
      </w:r>
      <w:r w:rsidRPr="00FD0DCD">
        <w:t>\vendor\magento\framework\View\Element\Template\File\Validator.php</w:t>
      </w:r>
      <w:r w:rsidR="00626446">
        <w:t xml:space="preserve"> tìm dòng code </w:t>
      </w:r>
      <w:r w:rsidR="00A3276A" w:rsidRPr="00A3276A">
        <w:rPr>
          <w:highlight w:val="darkYellow"/>
        </w:rPr>
        <w:t>protected function isPathInDirectories($path, $directories)</w:t>
      </w:r>
      <w:r w:rsidRPr="00FD0DCD">
        <w:t xml:space="preserve"> và thay thế</w:t>
      </w:r>
      <w:r w:rsidR="00A3276A">
        <w:t xml:space="preserve"> bằng:</w:t>
      </w:r>
    </w:p>
    <w:p w:rsidR="00963281" w:rsidRDefault="00963281" w:rsidP="00482E29">
      <w:pPr>
        <w:pStyle w:val="ListParagraph"/>
        <w:shd w:val="clear" w:color="auto" w:fill="BDD6EE" w:themeFill="accent1" w:themeFillTint="66"/>
        <w:ind w:left="1069" w:firstLine="0"/>
      </w:pPr>
      <w:r>
        <w:t>protected function isPathInDirectories($path, $directories) {</w:t>
      </w:r>
    </w:p>
    <w:p w:rsidR="00963281" w:rsidRDefault="00963281" w:rsidP="00482E29">
      <w:pPr>
        <w:pStyle w:val="ListParagraph"/>
        <w:shd w:val="clear" w:color="auto" w:fill="BDD6EE" w:themeFill="accent1" w:themeFillTint="66"/>
        <w:ind w:left="1069" w:firstLine="0"/>
      </w:pPr>
      <w:r>
        <w:t xml:space="preserve">    if (!is_array($directories)) {</w:t>
      </w:r>
    </w:p>
    <w:p w:rsidR="00963281" w:rsidRDefault="00963281" w:rsidP="00482E29">
      <w:pPr>
        <w:pStyle w:val="ListParagraph"/>
        <w:shd w:val="clear" w:color="auto" w:fill="BDD6EE" w:themeFill="accent1" w:themeFillTint="66"/>
        <w:ind w:left="1069" w:firstLine="0"/>
      </w:pPr>
      <w:r>
        <w:t xml:space="preserve">        $directories = (array)$directories;</w:t>
      </w:r>
    </w:p>
    <w:p w:rsidR="00963281" w:rsidRDefault="00963281" w:rsidP="00482E29">
      <w:pPr>
        <w:pStyle w:val="ListParagraph"/>
        <w:shd w:val="clear" w:color="auto" w:fill="BDD6EE" w:themeFill="accent1" w:themeFillTint="66"/>
        <w:ind w:left="1069" w:firstLine="0"/>
      </w:pPr>
      <w:r>
        <w:t xml:space="preserve">    }</w:t>
      </w:r>
    </w:p>
    <w:p w:rsidR="00963281" w:rsidRDefault="00963281" w:rsidP="00482E29">
      <w:pPr>
        <w:pStyle w:val="ListParagraph"/>
        <w:shd w:val="clear" w:color="auto" w:fill="BDD6EE" w:themeFill="accent1" w:themeFillTint="66"/>
        <w:ind w:left="1069" w:firstLine="0"/>
      </w:pPr>
      <w:r>
        <w:t xml:space="preserve">    $realPath = $this-&gt;fileDriver-&gt;getRealPath($path);</w:t>
      </w:r>
    </w:p>
    <w:p w:rsidR="00963281" w:rsidRDefault="00963281" w:rsidP="00482E29">
      <w:pPr>
        <w:pStyle w:val="ListParagraph"/>
        <w:shd w:val="clear" w:color="auto" w:fill="BDD6EE" w:themeFill="accent1" w:themeFillTint="66"/>
        <w:ind w:left="1069" w:firstLine="0"/>
      </w:pPr>
      <w:r>
        <w:t xml:space="preserve">    $realPath = str_replace('\\', '/', $realPath); // extra code added</w:t>
      </w:r>
    </w:p>
    <w:p w:rsidR="00963281" w:rsidRDefault="00963281" w:rsidP="00482E29">
      <w:pPr>
        <w:pStyle w:val="ListParagraph"/>
        <w:shd w:val="clear" w:color="auto" w:fill="BDD6EE" w:themeFill="accent1" w:themeFillTint="66"/>
        <w:ind w:left="1069" w:firstLine="0"/>
      </w:pPr>
      <w:r>
        <w:t xml:space="preserve">    foreach ($directories as $directory) {</w:t>
      </w:r>
    </w:p>
    <w:p w:rsidR="00963281" w:rsidRDefault="00963281" w:rsidP="00482E29">
      <w:pPr>
        <w:pStyle w:val="ListParagraph"/>
        <w:shd w:val="clear" w:color="auto" w:fill="BDD6EE" w:themeFill="accent1" w:themeFillTint="66"/>
        <w:ind w:left="1069" w:firstLine="0"/>
      </w:pPr>
      <w:r>
        <w:t xml:space="preserve">        if (0 === strpos($realPath, $directory)) {</w:t>
      </w:r>
    </w:p>
    <w:p w:rsidR="00963281" w:rsidRDefault="00963281" w:rsidP="00482E29">
      <w:pPr>
        <w:pStyle w:val="ListParagraph"/>
        <w:shd w:val="clear" w:color="auto" w:fill="BDD6EE" w:themeFill="accent1" w:themeFillTint="66"/>
        <w:ind w:left="1069" w:firstLine="0"/>
      </w:pPr>
      <w:r>
        <w:t xml:space="preserve">            return true;</w:t>
      </w:r>
    </w:p>
    <w:p w:rsidR="00963281" w:rsidRDefault="00963281" w:rsidP="00482E29">
      <w:pPr>
        <w:pStyle w:val="ListParagraph"/>
        <w:shd w:val="clear" w:color="auto" w:fill="BDD6EE" w:themeFill="accent1" w:themeFillTint="66"/>
        <w:ind w:left="1069" w:firstLine="0"/>
      </w:pPr>
      <w:r>
        <w:t xml:space="preserve">        }</w:t>
      </w:r>
    </w:p>
    <w:p w:rsidR="00963281" w:rsidRDefault="00963281" w:rsidP="00482E29">
      <w:pPr>
        <w:pStyle w:val="ListParagraph"/>
        <w:shd w:val="clear" w:color="auto" w:fill="BDD6EE" w:themeFill="accent1" w:themeFillTint="66"/>
        <w:ind w:left="1069" w:firstLine="0"/>
      </w:pPr>
      <w:r>
        <w:t xml:space="preserve">    }</w:t>
      </w:r>
    </w:p>
    <w:p w:rsidR="00963281" w:rsidRDefault="00963281" w:rsidP="00482E29">
      <w:pPr>
        <w:pStyle w:val="ListParagraph"/>
        <w:shd w:val="clear" w:color="auto" w:fill="BDD6EE" w:themeFill="accent1" w:themeFillTint="66"/>
        <w:ind w:left="1069" w:firstLine="0"/>
        <w:jc w:val="left"/>
      </w:pPr>
      <w:r>
        <w:t xml:space="preserve">    return false; }</w:t>
      </w:r>
    </w:p>
    <w:p w:rsidR="00DD0A30" w:rsidRDefault="00DD0A30" w:rsidP="00B243AB">
      <w:pPr>
        <w:pStyle w:val="ListParagraph"/>
        <w:numPr>
          <w:ilvl w:val="0"/>
          <w:numId w:val="23"/>
        </w:numPr>
        <w:jc w:val="left"/>
      </w:pPr>
      <w:r>
        <w:t>Vào lại url tới admin và kết quả:</w:t>
      </w:r>
    </w:p>
    <w:p w:rsidR="00B243AB" w:rsidRDefault="00DD0A30" w:rsidP="00DD0A30">
      <w:pPr>
        <w:pStyle w:val="ListParagraph"/>
        <w:ind w:left="1069" w:firstLine="0"/>
        <w:jc w:val="left"/>
      </w:pPr>
      <w:r>
        <w:rPr>
          <w:noProof/>
          <w:lang w:val="vi-VN" w:eastAsia="vi-VN" w:bidi="ar-SA"/>
        </w:rPr>
        <w:drawing>
          <wp:inline distT="0" distB="0" distL="0" distR="0" wp14:anchorId="1C5F51A1" wp14:editId="0383C59A">
            <wp:extent cx="4400550" cy="4133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5226" cy="4138243"/>
                    </a:xfrm>
                    <a:prstGeom prst="rect">
                      <a:avLst/>
                    </a:prstGeom>
                  </pic:spPr>
                </pic:pic>
              </a:graphicData>
            </a:graphic>
          </wp:inline>
        </w:drawing>
      </w:r>
      <w:r>
        <w:t xml:space="preserve"> </w:t>
      </w:r>
    </w:p>
    <w:p w:rsidR="00D63289" w:rsidRDefault="006C40F7" w:rsidP="006C40F7">
      <w:pPr>
        <w:pStyle w:val="ListParagraph"/>
        <w:numPr>
          <w:ilvl w:val="0"/>
          <w:numId w:val="23"/>
        </w:numPr>
        <w:jc w:val="left"/>
      </w:pPr>
      <w:r>
        <w:lastRenderedPageBreak/>
        <w:t xml:space="preserve">Dùng lệnh: </w:t>
      </w:r>
      <w:r w:rsidRPr="001B1D71">
        <w:rPr>
          <w:highlight w:val="lightGray"/>
        </w:rPr>
        <w:t>php bin/magento sampledata:deploy</w:t>
      </w:r>
      <w:r>
        <w:t xml:space="preserve"> để tải về dữ liệu mẫu của magento 2</w:t>
      </w:r>
    </w:p>
    <w:p w:rsidR="000F2DD4" w:rsidRDefault="000F2DD4" w:rsidP="000F2DD4">
      <w:pPr>
        <w:pStyle w:val="ListParagraph"/>
        <w:ind w:left="1069" w:firstLine="0"/>
        <w:jc w:val="left"/>
      </w:pPr>
      <w:r>
        <w:rPr>
          <w:noProof/>
          <w:lang w:val="vi-VN" w:eastAsia="vi-VN" w:bidi="ar-SA"/>
        </w:rPr>
        <w:drawing>
          <wp:inline distT="0" distB="0" distL="0" distR="0" wp14:anchorId="4A9C2F99" wp14:editId="3765947B">
            <wp:extent cx="4533900" cy="28802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0149" cy="2884239"/>
                    </a:xfrm>
                    <a:prstGeom prst="rect">
                      <a:avLst/>
                    </a:prstGeom>
                  </pic:spPr>
                </pic:pic>
              </a:graphicData>
            </a:graphic>
          </wp:inline>
        </w:drawing>
      </w:r>
    </w:p>
    <w:p w:rsidR="000F2DD4" w:rsidRDefault="000F2DD4" w:rsidP="006C40F7">
      <w:pPr>
        <w:pStyle w:val="ListParagraph"/>
        <w:numPr>
          <w:ilvl w:val="0"/>
          <w:numId w:val="23"/>
        </w:numPr>
        <w:jc w:val="left"/>
      </w:pPr>
      <w:r>
        <w:t>Truy cậ</w:t>
      </w:r>
      <w:r w:rsidR="0028535E">
        <w:t>p vào repo.magento.com</w:t>
      </w:r>
      <w:r>
        <w:t xml:space="preserve"> đăng ký tài khoản và mật khẩ</w:t>
      </w:r>
      <w:r w:rsidR="00D87DDC">
        <w:t>u</w:t>
      </w:r>
      <w:r w:rsidR="0028535E">
        <w:t xml:space="preserve"> để</w:t>
      </w:r>
      <w:r>
        <w:t xml:space="preserve"> lấ</w:t>
      </w:r>
      <w:r w:rsidR="00D87DDC">
        <w:t>y</w:t>
      </w:r>
      <w:r>
        <w:t xml:space="preserve"> mã magento 2</w:t>
      </w:r>
      <w:r w:rsidR="006C156A">
        <w:t xml:space="preserve"> cho source</w:t>
      </w:r>
    </w:p>
    <w:p w:rsidR="00333934" w:rsidRDefault="00333934" w:rsidP="00333934">
      <w:pPr>
        <w:ind w:left="709" w:firstLine="0"/>
        <w:jc w:val="left"/>
      </w:pPr>
      <w:r>
        <w:rPr>
          <w:noProof/>
          <w:lang w:val="vi-VN" w:eastAsia="vi-VN" w:bidi="ar-SA"/>
        </w:rPr>
        <w:drawing>
          <wp:inline distT="0" distB="0" distL="0" distR="0" wp14:anchorId="030331A9" wp14:editId="1E006FAE">
            <wp:extent cx="5137793" cy="15621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086" cy="1566750"/>
                    </a:xfrm>
                    <a:prstGeom prst="rect">
                      <a:avLst/>
                    </a:prstGeom>
                  </pic:spPr>
                </pic:pic>
              </a:graphicData>
            </a:graphic>
          </wp:inline>
        </w:drawing>
      </w:r>
    </w:p>
    <w:p w:rsidR="00333934" w:rsidRDefault="00A72736" w:rsidP="00A72736">
      <w:pPr>
        <w:jc w:val="left"/>
      </w:pPr>
      <w:r>
        <w:rPr>
          <w:noProof/>
          <w:lang w:val="vi-VN" w:eastAsia="vi-VN" w:bidi="ar-SA"/>
        </w:rPr>
        <w:drawing>
          <wp:inline distT="0" distB="0" distL="0" distR="0" wp14:anchorId="74990FFE" wp14:editId="6C943946">
            <wp:extent cx="5196835" cy="17145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7987" cy="1718179"/>
                    </a:xfrm>
                    <a:prstGeom prst="rect">
                      <a:avLst/>
                    </a:prstGeom>
                  </pic:spPr>
                </pic:pic>
              </a:graphicData>
            </a:graphic>
          </wp:inline>
        </w:drawing>
      </w:r>
    </w:p>
    <w:p w:rsidR="00A72736" w:rsidRDefault="00617B15" w:rsidP="00A72736">
      <w:pPr>
        <w:jc w:val="left"/>
      </w:pPr>
      <w:r>
        <w:rPr>
          <w:noProof/>
          <w:lang w:val="vi-VN" w:eastAsia="vi-VN" w:bidi="ar-SA"/>
        </w:rPr>
        <w:drawing>
          <wp:inline distT="0" distB="0" distL="0" distR="0" wp14:anchorId="0AECC2F1" wp14:editId="7AE3610E">
            <wp:extent cx="5235253" cy="153352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2647" cy="1535691"/>
                    </a:xfrm>
                    <a:prstGeom prst="rect">
                      <a:avLst/>
                    </a:prstGeom>
                  </pic:spPr>
                </pic:pic>
              </a:graphicData>
            </a:graphic>
          </wp:inline>
        </w:drawing>
      </w:r>
    </w:p>
    <w:p w:rsidR="00435A64" w:rsidRDefault="00435A64" w:rsidP="00A72736">
      <w:pPr>
        <w:jc w:val="left"/>
      </w:pPr>
      <w:r>
        <w:rPr>
          <w:noProof/>
          <w:lang w:val="vi-VN" w:eastAsia="vi-VN" w:bidi="ar-SA"/>
        </w:rPr>
        <w:lastRenderedPageBreak/>
        <w:drawing>
          <wp:inline distT="0" distB="0" distL="0" distR="0" wp14:anchorId="472F9431" wp14:editId="655C6BF6">
            <wp:extent cx="4591050" cy="292590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1605" cy="2932629"/>
                    </a:xfrm>
                    <a:prstGeom prst="rect">
                      <a:avLst/>
                    </a:prstGeom>
                  </pic:spPr>
                </pic:pic>
              </a:graphicData>
            </a:graphic>
          </wp:inline>
        </w:drawing>
      </w:r>
    </w:p>
    <w:p w:rsidR="00AA471A" w:rsidRDefault="005708AF" w:rsidP="005708AF">
      <w:pPr>
        <w:pStyle w:val="ListParagraph"/>
        <w:numPr>
          <w:ilvl w:val="0"/>
          <w:numId w:val="23"/>
        </w:numPr>
        <w:jc w:val="left"/>
      </w:pPr>
      <w:r>
        <w:t xml:space="preserve">Dùng lệnh: </w:t>
      </w:r>
      <w:r w:rsidRPr="00385D43">
        <w:rPr>
          <w:shd w:val="clear" w:color="auto" w:fill="BDD6EE" w:themeFill="accent1" w:themeFillTint="66"/>
        </w:rPr>
        <w:t>php bin/magento setup:upgrade</w:t>
      </w:r>
      <w:r w:rsidR="0001348B">
        <w:t xml:space="preserve"> </w:t>
      </w:r>
      <w:r w:rsidR="00777786">
        <w:t>để</w:t>
      </w:r>
      <w:r w:rsidR="00645DBD">
        <w:t xml:space="preserve"> nâng cấp magento code, database</w:t>
      </w:r>
      <w:r w:rsidR="00777786">
        <w:t>.</w:t>
      </w:r>
    </w:p>
    <w:p w:rsidR="001A7FAD" w:rsidRDefault="001A7FAD" w:rsidP="001A7FAD">
      <w:pPr>
        <w:ind w:left="709" w:firstLine="0"/>
        <w:jc w:val="left"/>
      </w:pPr>
      <w:r>
        <w:rPr>
          <w:noProof/>
          <w:lang w:val="vi-VN" w:eastAsia="vi-VN" w:bidi="ar-SA"/>
        </w:rPr>
        <w:drawing>
          <wp:inline distT="0" distB="0" distL="0" distR="0" wp14:anchorId="51313907" wp14:editId="2177FF3F">
            <wp:extent cx="5153025" cy="338339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4875" cy="3391172"/>
                    </a:xfrm>
                    <a:prstGeom prst="rect">
                      <a:avLst/>
                    </a:prstGeom>
                  </pic:spPr>
                </pic:pic>
              </a:graphicData>
            </a:graphic>
          </wp:inline>
        </w:drawing>
      </w:r>
    </w:p>
    <w:p w:rsidR="001A7FAD" w:rsidRDefault="00385D43" w:rsidP="001A7FAD">
      <w:pPr>
        <w:pStyle w:val="ListParagraph"/>
        <w:numPr>
          <w:ilvl w:val="0"/>
          <w:numId w:val="23"/>
        </w:numPr>
        <w:jc w:val="left"/>
      </w:pPr>
      <w:r>
        <w:t xml:space="preserve">Dùng lệnh: </w:t>
      </w:r>
      <w:r w:rsidRPr="00385D43">
        <w:rPr>
          <w:shd w:val="clear" w:color="auto" w:fill="BDD6EE" w:themeFill="accent1" w:themeFillTint="66"/>
        </w:rPr>
        <w:t>php magento setup:static-content:deploy –f</w:t>
      </w:r>
      <w:r>
        <w:t xml:space="preserve"> để</w:t>
      </w:r>
      <w:r w:rsidR="004C01E3">
        <w:t xml:space="preserve"> chạy file trên tất cả các mode</w:t>
      </w:r>
    </w:p>
    <w:p w:rsidR="00870F2E" w:rsidRDefault="009D673F" w:rsidP="00870F2E">
      <w:pPr>
        <w:ind w:left="709" w:firstLine="0"/>
        <w:jc w:val="left"/>
      </w:pPr>
      <w:r>
        <w:rPr>
          <w:noProof/>
          <w:lang w:val="vi-VN" w:eastAsia="vi-VN" w:bidi="ar-SA"/>
        </w:rPr>
        <w:drawing>
          <wp:inline distT="0" distB="0" distL="0" distR="0" wp14:anchorId="13C10617" wp14:editId="1D3D0E06">
            <wp:extent cx="5162550" cy="1252832"/>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8372" cy="1261525"/>
                    </a:xfrm>
                    <a:prstGeom prst="rect">
                      <a:avLst/>
                    </a:prstGeom>
                  </pic:spPr>
                </pic:pic>
              </a:graphicData>
            </a:graphic>
          </wp:inline>
        </w:drawing>
      </w:r>
    </w:p>
    <w:p w:rsidR="009D673F" w:rsidRDefault="00F9338E" w:rsidP="00870F2E">
      <w:pPr>
        <w:ind w:left="709" w:firstLine="0"/>
        <w:jc w:val="left"/>
      </w:pPr>
      <w:r>
        <w:t>Kết quả:</w:t>
      </w:r>
    </w:p>
    <w:p w:rsidR="00F9338E" w:rsidRDefault="00F9338E" w:rsidP="00870F2E">
      <w:pPr>
        <w:ind w:left="709" w:firstLine="0"/>
        <w:jc w:val="left"/>
      </w:pPr>
      <w:r>
        <w:rPr>
          <w:noProof/>
          <w:lang w:val="vi-VN" w:eastAsia="vi-VN" w:bidi="ar-SA"/>
        </w:rPr>
        <w:lastRenderedPageBreak/>
        <w:drawing>
          <wp:inline distT="0" distB="0" distL="0" distR="0" wp14:anchorId="6B65C58A" wp14:editId="7B7E01DF">
            <wp:extent cx="5238977" cy="2914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8023" cy="2919683"/>
                    </a:xfrm>
                    <a:prstGeom prst="rect">
                      <a:avLst/>
                    </a:prstGeom>
                  </pic:spPr>
                </pic:pic>
              </a:graphicData>
            </a:graphic>
          </wp:inline>
        </w:drawing>
      </w:r>
    </w:p>
    <w:p w:rsidR="0071453C" w:rsidRDefault="0071453C" w:rsidP="00870F2E">
      <w:pPr>
        <w:ind w:left="709" w:firstLine="0"/>
        <w:jc w:val="left"/>
      </w:pPr>
    </w:p>
    <w:p w:rsidR="0071453C" w:rsidRDefault="0071453C" w:rsidP="00870F2E">
      <w:pPr>
        <w:ind w:left="709" w:firstLine="0"/>
        <w:jc w:val="left"/>
      </w:pPr>
    </w:p>
    <w:p w:rsidR="00F9338E" w:rsidRDefault="00F9338E" w:rsidP="00870F2E">
      <w:pPr>
        <w:ind w:left="709" w:firstLine="0"/>
        <w:jc w:val="left"/>
      </w:pPr>
      <w:r>
        <w:t>T</w:t>
      </w:r>
      <w:r w:rsidR="00344350">
        <w:t>ạo user và password cho người quản trị mới</w:t>
      </w:r>
      <w:r w:rsidR="00E12E8D">
        <w:t>:</w:t>
      </w:r>
    </w:p>
    <w:p w:rsidR="0071453C" w:rsidRDefault="0071453C" w:rsidP="00AD691A">
      <w:pPr>
        <w:shd w:val="clear" w:color="auto" w:fill="BDD6EE" w:themeFill="accent1" w:themeFillTint="66"/>
        <w:ind w:left="709" w:firstLine="0"/>
        <w:jc w:val="left"/>
      </w:pPr>
      <w:r w:rsidRPr="0071453C">
        <w:t xml:space="preserve">php bin/magento admin:user:create </w:t>
      </w:r>
    </w:p>
    <w:p w:rsidR="0071453C" w:rsidRDefault="0071453C" w:rsidP="00AD691A">
      <w:pPr>
        <w:shd w:val="clear" w:color="auto" w:fill="BDD6EE" w:themeFill="accent1" w:themeFillTint="66"/>
        <w:ind w:left="709" w:firstLine="0"/>
        <w:jc w:val="left"/>
      </w:pPr>
      <w:r w:rsidRPr="0071453C">
        <w:t>--admin-user="</w:t>
      </w:r>
      <w:r>
        <w:t>admin</w:t>
      </w:r>
      <w:r w:rsidRPr="0071453C">
        <w:t xml:space="preserve">" </w:t>
      </w:r>
    </w:p>
    <w:p w:rsidR="0071453C" w:rsidRDefault="0071453C" w:rsidP="00AD691A">
      <w:pPr>
        <w:shd w:val="clear" w:color="auto" w:fill="BDD6EE" w:themeFill="accent1" w:themeFillTint="66"/>
        <w:ind w:left="709" w:firstLine="0"/>
        <w:jc w:val="left"/>
      </w:pPr>
      <w:r>
        <w:t>--admin-password="admin</w:t>
      </w:r>
      <w:r w:rsidRPr="0071453C">
        <w:t xml:space="preserve">123@" </w:t>
      </w:r>
    </w:p>
    <w:p w:rsidR="0071453C" w:rsidRDefault="0071453C" w:rsidP="00AD691A">
      <w:pPr>
        <w:shd w:val="clear" w:color="auto" w:fill="BDD6EE" w:themeFill="accent1" w:themeFillTint="66"/>
        <w:ind w:left="709" w:firstLine="0"/>
        <w:jc w:val="left"/>
      </w:pPr>
      <w:r>
        <w:t>--admin-email="admin</w:t>
      </w:r>
      <w:r w:rsidRPr="0071453C">
        <w:t>@g</w:t>
      </w:r>
      <w:r>
        <w:t>mail.</w:t>
      </w:r>
      <w:r w:rsidRPr="0071453C">
        <w:t xml:space="preserve">com" </w:t>
      </w:r>
    </w:p>
    <w:p w:rsidR="0071453C" w:rsidRDefault="0071453C" w:rsidP="00AD691A">
      <w:pPr>
        <w:shd w:val="clear" w:color="auto" w:fill="BDD6EE" w:themeFill="accent1" w:themeFillTint="66"/>
        <w:ind w:left="709" w:firstLine="0"/>
        <w:jc w:val="left"/>
      </w:pPr>
      <w:r w:rsidRPr="0071453C">
        <w:t xml:space="preserve">--admin-firstname="Admin" </w:t>
      </w:r>
    </w:p>
    <w:p w:rsidR="00E12E8D" w:rsidRDefault="0071453C" w:rsidP="00AD691A">
      <w:pPr>
        <w:shd w:val="clear" w:color="auto" w:fill="BDD6EE" w:themeFill="accent1" w:themeFillTint="66"/>
        <w:ind w:left="709" w:firstLine="0"/>
        <w:jc w:val="left"/>
      </w:pPr>
      <w:r w:rsidRPr="0071453C">
        <w:t>--admin-lastname="Admin"</w:t>
      </w:r>
    </w:p>
    <w:p w:rsidR="00777786" w:rsidRDefault="00777786" w:rsidP="00D227FF">
      <w:pPr>
        <w:jc w:val="left"/>
      </w:pPr>
    </w:p>
    <w:p w:rsidR="00DA4C09" w:rsidRDefault="005B4552" w:rsidP="00D227FF">
      <w:pPr>
        <w:jc w:val="left"/>
      </w:pPr>
      <w:r>
        <w:rPr>
          <w:noProof/>
          <w:lang w:val="vi-VN" w:eastAsia="vi-VN" w:bidi="ar-SA"/>
        </w:rPr>
        <w:drawing>
          <wp:inline distT="0" distB="0" distL="0" distR="0" wp14:anchorId="218CDEB6" wp14:editId="68B73385">
            <wp:extent cx="5480427" cy="19621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3178" cy="1963135"/>
                    </a:xfrm>
                    <a:prstGeom prst="rect">
                      <a:avLst/>
                    </a:prstGeom>
                  </pic:spPr>
                </pic:pic>
              </a:graphicData>
            </a:graphic>
          </wp:inline>
        </w:drawing>
      </w:r>
    </w:p>
    <w:p w:rsidR="000E1BC4" w:rsidRPr="00434C0D" w:rsidRDefault="000E1BC4" w:rsidP="00D227FF">
      <w:pPr>
        <w:jc w:val="left"/>
      </w:pPr>
    </w:p>
    <w:p w:rsidR="00E13179" w:rsidRDefault="00332250" w:rsidP="00332250">
      <w:pPr>
        <w:pStyle w:val="Heading4"/>
      </w:pPr>
      <w:r>
        <w:t xml:space="preserve"> Thay đổi url base magento 2</w:t>
      </w:r>
    </w:p>
    <w:p w:rsidR="00ED38FB" w:rsidRDefault="00B4666C" w:rsidP="00ED38FB">
      <w:pPr>
        <w:pStyle w:val="ListParagraph"/>
        <w:numPr>
          <w:ilvl w:val="0"/>
          <w:numId w:val="23"/>
        </w:numPr>
        <w:rPr>
          <w:lang w:eastAsia="x-none"/>
        </w:rPr>
      </w:pPr>
      <w:r>
        <w:rPr>
          <w:lang w:eastAsia="x-none"/>
        </w:rPr>
        <w:t xml:space="preserve">Để thay đổi </w:t>
      </w:r>
      <w:r w:rsidR="002957F0">
        <w:rPr>
          <w:lang w:eastAsia="x-none"/>
        </w:rPr>
        <w:t>config URL website ta có 2 cách:</w:t>
      </w:r>
    </w:p>
    <w:p w:rsidR="002957F0" w:rsidRDefault="002957F0" w:rsidP="002957F0">
      <w:pPr>
        <w:ind w:left="709" w:firstLine="0"/>
        <w:rPr>
          <w:lang w:eastAsia="x-none"/>
        </w:rPr>
      </w:pPr>
      <w:r>
        <w:rPr>
          <w:lang w:eastAsia="x-none"/>
        </w:rPr>
        <w:t>Cách 1: Thay đổi trong admin</w:t>
      </w:r>
    </w:p>
    <w:p w:rsidR="002957F0" w:rsidRDefault="002957F0" w:rsidP="002957F0">
      <w:pPr>
        <w:pStyle w:val="ListParagraph"/>
        <w:spacing w:after="160" w:line="259" w:lineRule="auto"/>
        <w:ind w:firstLine="698"/>
        <w:jc w:val="left"/>
      </w:pPr>
      <w:r>
        <w:rPr>
          <w:lang w:eastAsia="x-none"/>
        </w:rPr>
        <w:t xml:space="preserve">+ </w:t>
      </w:r>
      <w:r>
        <w:t xml:space="preserve">Trong admin vào : </w:t>
      </w:r>
      <w:r w:rsidRPr="001824CB">
        <w:t>Stores &gt; Settings &gt; Configuration</w:t>
      </w:r>
    </w:p>
    <w:p w:rsidR="007065D4" w:rsidRDefault="007065D4" w:rsidP="002957F0">
      <w:pPr>
        <w:pStyle w:val="ListParagraph"/>
        <w:spacing w:after="160" w:line="259" w:lineRule="auto"/>
        <w:ind w:firstLine="698"/>
        <w:jc w:val="left"/>
      </w:pPr>
      <w:r>
        <w:lastRenderedPageBreak/>
        <w:t xml:space="preserve">+ Trong bảng điều khiển chọn: </w:t>
      </w:r>
      <w:r w:rsidRPr="00052E66">
        <w:t>General &gt; Web</w:t>
      </w:r>
    </w:p>
    <w:p w:rsidR="009B7096" w:rsidRDefault="009B7096" w:rsidP="002957F0">
      <w:pPr>
        <w:pStyle w:val="ListParagraph"/>
        <w:spacing w:after="160" w:line="259" w:lineRule="auto"/>
        <w:ind w:firstLine="698"/>
        <w:jc w:val="left"/>
        <w:rPr>
          <w:lang w:val="en-US"/>
        </w:rPr>
      </w:pPr>
      <w:r>
        <w:t xml:space="preserve">+ </w:t>
      </w:r>
      <w:r w:rsidR="006A7DFA">
        <w:rPr>
          <w:lang w:val="en-US"/>
        </w:rPr>
        <w:t>Để thay đổi URL website vào mục Base URLs</w:t>
      </w:r>
    </w:p>
    <w:p w:rsidR="006A7DFA" w:rsidRDefault="006A7DFA" w:rsidP="006A7DFA">
      <w:pPr>
        <w:spacing w:after="160" w:line="259" w:lineRule="auto"/>
        <w:ind w:firstLine="0"/>
        <w:jc w:val="left"/>
      </w:pPr>
      <w:r>
        <w:tab/>
      </w:r>
      <w:r w:rsidR="00B70C5E">
        <w:rPr>
          <w:noProof/>
          <w:lang w:val="vi-VN" w:eastAsia="vi-VN" w:bidi="ar-SA"/>
        </w:rPr>
        <w:drawing>
          <wp:inline distT="0" distB="0" distL="0" distR="0" wp14:anchorId="17930ED8" wp14:editId="706412E2">
            <wp:extent cx="5263515" cy="2268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3515" cy="2268855"/>
                    </a:xfrm>
                    <a:prstGeom prst="rect">
                      <a:avLst/>
                    </a:prstGeom>
                  </pic:spPr>
                </pic:pic>
              </a:graphicData>
            </a:graphic>
          </wp:inline>
        </w:drawing>
      </w:r>
    </w:p>
    <w:p w:rsidR="00B70C5E" w:rsidRDefault="00686F34" w:rsidP="006A7DFA">
      <w:pPr>
        <w:spacing w:after="160" w:line="259" w:lineRule="auto"/>
        <w:ind w:firstLine="0"/>
        <w:jc w:val="left"/>
      </w:pPr>
      <w:r>
        <w:tab/>
      </w:r>
      <w:r w:rsidR="00DF38DE">
        <w:tab/>
      </w:r>
      <w:r w:rsidR="00F444F2">
        <w:t xml:space="preserve">+ </w:t>
      </w:r>
      <w:r w:rsidR="00176660">
        <w:t>Sửa thành:</w:t>
      </w:r>
    </w:p>
    <w:p w:rsidR="00176660" w:rsidRDefault="00176660" w:rsidP="006A7DFA">
      <w:pPr>
        <w:spacing w:after="160" w:line="259" w:lineRule="auto"/>
        <w:ind w:firstLine="0"/>
        <w:jc w:val="left"/>
      </w:pPr>
      <w:r>
        <w:tab/>
      </w:r>
      <w:r>
        <w:rPr>
          <w:noProof/>
          <w:lang w:val="vi-VN" w:eastAsia="vi-VN" w:bidi="ar-SA"/>
        </w:rPr>
        <w:drawing>
          <wp:inline distT="0" distB="0" distL="0" distR="0" wp14:anchorId="2CB43770" wp14:editId="26537FDD">
            <wp:extent cx="5153025" cy="2636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7494" cy="2643963"/>
                    </a:xfrm>
                    <a:prstGeom prst="rect">
                      <a:avLst/>
                    </a:prstGeom>
                  </pic:spPr>
                </pic:pic>
              </a:graphicData>
            </a:graphic>
          </wp:inline>
        </w:drawing>
      </w:r>
    </w:p>
    <w:p w:rsidR="00176660" w:rsidRDefault="00176660" w:rsidP="00176660">
      <w:pPr>
        <w:pStyle w:val="ListParagraph"/>
        <w:numPr>
          <w:ilvl w:val="0"/>
          <w:numId w:val="23"/>
        </w:numPr>
        <w:spacing w:after="160" w:line="259" w:lineRule="auto"/>
        <w:jc w:val="left"/>
      </w:pPr>
      <w:r>
        <w:t>Sau khi sửa đổi đường dẫn</w:t>
      </w:r>
    </w:p>
    <w:p w:rsidR="00176660" w:rsidRDefault="00AB09A0" w:rsidP="00176660">
      <w:pPr>
        <w:spacing w:after="160" w:line="259" w:lineRule="auto"/>
        <w:ind w:left="709" w:firstLine="0"/>
        <w:jc w:val="left"/>
      </w:pPr>
      <w:r>
        <w:rPr>
          <w:noProof/>
          <w:lang w:val="vi-VN" w:eastAsia="vi-VN" w:bidi="ar-SA"/>
        </w:rPr>
        <w:lastRenderedPageBreak/>
        <w:drawing>
          <wp:inline distT="0" distB="0" distL="0" distR="0" wp14:anchorId="2957F0D2" wp14:editId="251102F7">
            <wp:extent cx="4705350" cy="2911039"/>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6622" cy="2918012"/>
                    </a:xfrm>
                    <a:prstGeom prst="rect">
                      <a:avLst/>
                    </a:prstGeom>
                  </pic:spPr>
                </pic:pic>
              </a:graphicData>
            </a:graphic>
          </wp:inline>
        </w:drawing>
      </w:r>
    </w:p>
    <w:p w:rsidR="00AB09A0" w:rsidRDefault="00B74074" w:rsidP="00176660">
      <w:pPr>
        <w:spacing w:after="160" w:line="259" w:lineRule="auto"/>
        <w:ind w:left="709" w:firstLine="0"/>
        <w:jc w:val="left"/>
      </w:pPr>
      <w:r>
        <w:rPr>
          <w:noProof/>
          <w:lang w:val="vi-VN" w:eastAsia="vi-VN" w:bidi="ar-SA"/>
        </w:rPr>
        <w:drawing>
          <wp:inline distT="0" distB="0" distL="0" distR="0" wp14:anchorId="4D543BF7" wp14:editId="7CBE6FAF">
            <wp:extent cx="4762534" cy="2543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9958" cy="2547139"/>
                    </a:xfrm>
                    <a:prstGeom prst="rect">
                      <a:avLst/>
                    </a:prstGeom>
                  </pic:spPr>
                </pic:pic>
              </a:graphicData>
            </a:graphic>
          </wp:inline>
        </w:drawing>
      </w:r>
    </w:p>
    <w:p w:rsidR="007643F6" w:rsidRDefault="007643F6" w:rsidP="007643F6">
      <w:pPr>
        <w:pStyle w:val="ListParagraph"/>
        <w:numPr>
          <w:ilvl w:val="0"/>
          <w:numId w:val="23"/>
        </w:numPr>
        <w:spacing w:after="160" w:line="259" w:lineRule="auto"/>
        <w:jc w:val="left"/>
      </w:pPr>
      <w:r>
        <w:t>Để sửa đổi đường dẫn thành https ta sẽ sửa trong Base URLs (Secure)</w:t>
      </w:r>
    </w:p>
    <w:p w:rsidR="003064DE" w:rsidRDefault="000C6E2D" w:rsidP="003064DE">
      <w:pPr>
        <w:spacing w:after="160" w:line="259" w:lineRule="auto"/>
        <w:ind w:left="709" w:firstLine="0"/>
        <w:jc w:val="left"/>
      </w:pPr>
      <w:r>
        <w:rPr>
          <w:noProof/>
          <w:lang w:val="vi-VN" w:eastAsia="vi-VN" w:bidi="ar-SA"/>
        </w:rPr>
        <w:drawing>
          <wp:inline distT="0" distB="0" distL="0" distR="0" wp14:anchorId="17827D6D" wp14:editId="5286D7AB">
            <wp:extent cx="5339485" cy="27336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44494" cy="2736240"/>
                    </a:xfrm>
                    <a:prstGeom prst="rect">
                      <a:avLst/>
                    </a:prstGeom>
                  </pic:spPr>
                </pic:pic>
              </a:graphicData>
            </a:graphic>
          </wp:inline>
        </w:drawing>
      </w:r>
    </w:p>
    <w:p w:rsidR="00B74074" w:rsidRDefault="00B74074" w:rsidP="00176660">
      <w:pPr>
        <w:spacing w:after="160" w:line="259" w:lineRule="auto"/>
        <w:ind w:left="709" w:firstLine="0"/>
        <w:jc w:val="left"/>
      </w:pPr>
    </w:p>
    <w:p w:rsidR="00273D46" w:rsidRDefault="00B74074" w:rsidP="00273D46">
      <w:pPr>
        <w:spacing w:after="160" w:line="259" w:lineRule="auto"/>
        <w:ind w:left="709" w:firstLine="0"/>
        <w:jc w:val="left"/>
      </w:pPr>
      <w:r>
        <w:lastRenderedPageBreak/>
        <w:t xml:space="preserve">Cách 2: </w:t>
      </w:r>
      <w:r w:rsidR="00E21D26">
        <w:t>Thay đổi trong database</w:t>
      </w:r>
    </w:p>
    <w:p w:rsidR="006312CD" w:rsidRDefault="00273D46" w:rsidP="00273D46">
      <w:pPr>
        <w:spacing w:after="160" w:line="259" w:lineRule="auto"/>
        <w:ind w:left="1418" w:firstLine="0"/>
        <w:jc w:val="left"/>
      </w:pPr>
      <w:r>
        <w:t xml:space="preserve">+ </w:t>
      </w:r>
      <w:r w:rsidRPr="00273D46">
        <w:t xml:space="preserve">Vào </w:t>
      </w:r>
      <w:r w:rsidRPr="00F76AC5">
        <w:rPr>
          <w:i/>
          <w:color w:val="2E74B5" w:themeColor="accent1" w:themeShade="BF"/>
          <w:u w:val="single"/>
        </w:rPr>
        <w:t>http://localhost/phpmyadmin</w:t>
      </w:r>
      <w:r w:rsidRPr="00273D46">
        <w:t xml:space="preserve"> và truy cập </w:t>
      </w:r>
      <w:r w:rsidRPr="00F76AC5">
        <w:t>vào</w:t>
      </w:r>
      <w:r w:rsidRPr="00273D46">
        <w:t xml:space="preserve"> CSDL của magento 2 search core_config_data để tìm đến bảng core_config_data</w:t>
      </w:r>
    </w:p>
    <w:p w:rsidR="00F76AC5" w:rsidRDefault="00A477A0" w:rsidP="00CC3A1B">
      <w:pPr>
        <w:spacing w:after="160" w:line="259" w:lineRule="auto"/>
        <w:jc w:val="left"/>
      </w:pPr>
      <w:r>
        <w:rPr>
          <w:noProof/>
          <w:lang w:val="vi-VN" w:eastAsia="vi-VN" w:bidi="ar-SA"/>
        </w:rPr>
        <w:drawing>
          <wp:inline distT="0" distB="0" distL="0" distR="0" wp14:anchorId="20BFD6CB" wp14:editId="36890EB6">
            <wp:extent cx="5476875" cy="20422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1794" cy="2044098"/>
                    </a:xfrm>
                    <a:prstGeom prst="rect">
                      <a:avLst/>
                    </a:prstGeom>
                  </pic:spPr>
                </pic:pic>
              </a:graphicData>
            </a:graphic>
          </wp:inline>
        </w:drawing>
      </w:r>
    </w:p>
    <w:p w:rsidR="001175F8" w:rsidRPr="00017C25" w:rsidRDefault="00A477A0" w:rsidP="003A205E">
      <w:pPr>
        <w:pStyle w:val="ListParagraph"/>
        <w:spacing w:after="160" w:line="259" w:lineRule="auto"/>
        <w:ind w:firstLine="698"/>
        <w:jc w:val="left"/>
      </w:pPr>
      <w:r>
        <w:t xml:space="preserve">+ </w:t>
      </w:r>
      <w:r w:rsidR="001175F8">
        <w:rPr>
          <w:lang w:val="en-US"/>
        </w:rPr>
        <w:t>Sau đó nhấn vào Tìm kiếm</w:t>
      </w:r>
      <w:r w:rsidR="003A205E">
        <w:rPr>
          <w:lang w:val="en-US"/>
        </w:rPr>
        <w:t xml:space="preserve">, </w:t>
      </w:r>
      <w:r w:rsidR="001175F8" w:rsidRPr="003A205E">
        <w:rPr>
          <w:lang w:val="en-US"/>
        </w:rPr>
        <w:t>Ở trường value trong mục tìm kiếm. cột toán tử để là LIKE %...%. Cột giá trị điền là http sau đó nhấn thực hiện</w:t>
      </w:r>
    </w:p>
    <w:p w:rsidR="00A477A0" w:rsidRDefault="000F75C7" w:rsidP="00CC3A1B">
      <w:pPr>
        <w:spacing w:after="160" w:line="259" w:lineRule="auto"/>
        <w:jc w:val="left"/>
      </w:pPr>
      <w:r>
        <w:rPr>
          <w:noProof/>
          <w:lang w:val="vi-VN" w:eastAsia="vi-VN" w:bidi="ar-SA"/>
        </w:rPr>
        <w:drawing>
          <wp:inline distT="0" distB="0" distL="0" distR="0" wp14:anchorId="0DF7C140" wp14:editId="0A00DE5E">
            <wp:extent cx="5089577"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4975" cy="2488662"/>
                    </a:xfrm>
                    <a:prstGeom prst="rect">
                      <a:avLst/>
                    </a:prstGeom>
                  </pic:spPr>
                </pic:pic>
              </a:graphicData>
            </a:graphic>
          </wp:inline>
        </w:drawing>
      </w:r>
    </w:p>
    <w:p w:rsidR="001C4C32" w:rsidRDefault="00484B7B" w:rsidP="00174CCB">
      <w:pPr>
        <w:spacing w:after="160" w:line="259" w:lineRule="auto"/>
        <w:ind w:left="709" w:firstLine="720"/>
        <w:jc w:val="left"/>
      </w:pPr>
      <w:r>
        <w:t xml:space="preserve">+ </w:t>
      </w:r>
      <w:r w:rsidR="001C4C32">
        <w:t>Thay đổi đường dẫn mong muốn tại cộ</w:t>
      </w:r>
      <w:r w:rsidR="00AE543D">
        <w:t>t value. Ở đây ta đổi 127.0.0.1 thành quangnd.com</w:t>
      </w:r>
    </w:p>
    <w:p w:rsidR="001C4C32" w:rsidRDefault="00AE543D" w:rsidP="00CC3A1B">
      <w:pPr>
        <w:spacing w:after="160" w:line="259" w:lineRule="auto"/>
        <w:jc w:val="left"/>
      </w:pPr>
      <w:r>
        <w:rPr>
          <w:noProof/>
          <w:lang w:val="vi-VN" w:eastAsia="vi-VN" w:bidi="ar-SA"/>
        </w:rPr>
        <w:drawing>
          <wp:inline distT="0" distB="0" distL="0" distR="0" wp14:anchorId="2BDE81F8" wp14:editId="27AC6D52">
            <wp:extent cx="5053330" cy="760647"/>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2667" cy="768073"/>
                    </a:xfrm>
                    <a:prstGeom prst="rect">
                      <a:avLst/>
                    </a:prstGeom>
                  </pic:spPr>
                </pic:pic>
              </a:graphicData>
            </a:graphic>
          </wp:inline>
        </w:drawing>
      </w:r>
    </w:p>
    <w:p w:rsidR="004E20D2" w:rsidRDefault="00174CCB" w:rsidP="00CC3A1B">
      <w:pPr>
        <w:spacing w:after="160" w:line="259" w:lineRule="auto"/>
        <w:jc w:val="left"/>
      </w:pPr>
      <w:r>
        <w:tab/>
      </w:r>
      <w:r w:rsidR="00E65FE6">
        <w:t>+ Và thay đổi host tại app/etc/env.php</w:t>
      </w:r>
      <w:r w:rsidR="00431546">
        <w:t xml:space="preserve"> thành quangnd.com</w:t>
      </w:r>
    </w:p>
    <w:p w:rsidR="009D799A" w:rsidRDefault="00262186" w:rsidP="00CC3A1B">
      <w:pPr>
        <w:spacing w:after="160" w:line="259" w:lineRule="auto"/>
        <w:jc w:val="left"/>
      </w:pPr>
      <w:r>
        <w:rPr>
          <w:noProof/>
          <w:lang w:val="vi-VN" w:eastAsia="vi-VN" w:bidi="ar-SA"/>
        </w:rPr>
        <w:lastRenderedPageBreak/>
        <w:drawing>
          <wp:inline distT="0" distB="0" distL="0" distR="0" wp14:anchorId="167F037A" wp14:editId="135E0F12">
            <wp:extent cx="4992665" cy="34956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6149" cy="3498115"/>
                    </a:xfrm>
                    <a:prstGeom prst="rect">
                      <a:avLst/>
                    </a:prstGeom>
                  </pic:spPr>
                </pic:pic>
              </a:graphicData>
            </a:graphic>
          </wp:inline>
        </w:drawing>
      </w:r>
    </w:p>
    <w:p w:rsidR="00BD0D0E" w:rsidRPr="00BB1D40" w:rsidRDefault="00BD0D0E" w:rsidP="00BD0D0E">
      <w:pPr>
        <w:pStyle w:val="ListParagraph"/>
        <w:spacing w:after="160" w:line="259" w:lineRule="auto"/>
        <w:ind w:firstLine="698"/>
        <w:jc w:val="left"/>
      </w:pPr>
      <w:r>
        <w:t xml:space="preserve">+ Vào </w:t>
      </w:r>
      <w:r>
        <w:rPr>
          <w:lang w:val="en-US"/>
        </w:rPr>
        <w:t xml:space="preserve">file hosts trong </w:t>
      </w:r>
      <w:r w:rsidRPr="00BB1D40">
        <w:rPr>
          <w:lang w:val="en-US"/>
        </w:rPr>
        <w:t>C:\Windows\System32\drivers\etc</w:t>
      </w:r>
      <w:r>
        <w:rPr>
          <w:lang w:val="en-US"/>
        </w:rPr>
        <w:t xml:space="preserve"> thêm dòng </w:t>
      </w:r>
    </w:p>
    <w:p w:rsidR="00BD0D0E" w:rsidRDefault="00BD0D0E" w:rsidP="00BD0D0E">
      <w:pPr>
        <w:pStyle w:val="ListParagraph"/>
        <w:rPr>
          <w:lang w:val="en-US"/>
        </w:rPr>
      </w:pPr>
      <w:r>
        <w:rPr>
          <w:lang w:val="en-US"/>
        </w:rPr>
        <w:t>127.0.0.1</w:t>
      </w:r>
      <w:r>
        <w:rPr>
          <w:lang w:val="en-US"/>
        </w:rPr>
        <w:tab/>
        <w:t>quangnd</w:t>
      </w:r>
      <w:r w:rsidRPr="00BB1D40">
        <w:rPr>
          <w:lang w:val="en-US"/>
        </w:rPr>
        <w:t>.com</w:t>
      </w:r>
    </w:p>
    <w:p w:rsidR="00BE0C8C" w:rsidRDefault="00BE0C8C" w:rsidP="00BE0C8C">
      <w:pPr>
        <w:ind w:firstLine="0"/>
        <w:rPr>
          <w:lang w:val="en-US"/>
        </w:rPr>
      </w:pPr>
      <w:r>
        <w:rPr>
          <w:lang w:val="en-US"/>
        </w:rPr>
        <w:tab/>
      </w:r>
      <w:r w:rsidR="00F4501F">
        <w:rPr>
          <w:noProof/>
          <w:lang w:val="vi-VN" w:eastAsia="vi-VN" w:bidi="ar-SA"/>
        </w:rPr>
        <w:drawing>
          <wp:inline distT="0" distB="0" distL="0" distR="0" wp14:anchorId="55F65CEF" wp14:editId="34DE726F">
            <wp:extent cx="5029200" cy="2379112"/>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8794" cy="2383651"/>
                    </a:xfrm>
                    <a:prstGeom prst="rect">
                      <a:avLst/>
                    </a:prstGeom>
                  </pic:spPr>
                </pic:pic>
              </a:graphicData>
            </a:graphic>
          </wp:inline>
        </w:drawing>
      </w:r>
    </w:p>
    <w:p w:rsidR="00F4501F" w:rsidRDefault="001F6E45" w:rsidP="001F6E45">
      <w:pPr>
        <w:ind w:left="709"/>
        <w:rPr>
          <w:lang w:val="en-US"/>
        </w:rPr>
      </w:pPr>
      <w:r>
        <w:rPr>
          <w:lang w:val="en-US"/>
        </w:rPr>
        <w:t xml:space="preserve">+ </w:t>
      </w:r>
      <w:r w:rsidR="00F00EDB">
        <w:rPr>
          <w:lang w:val="en-US"/>
        </w:rPr>
        <w:t>Khởi động lại apache</w:t>
      </w:r>
    </w:p>
    <w:p w:rsidR="0016060B" w:rsidRDefault="00297DF7" w:rsidP="00D310EF">
      <w:pPr>
        <w:rPr>
          <w:lang w:val="en-US"/>
        </w:rPr>
      </w:pPr>
      <w:r>
        <w:rPr>
          <w:noProof/>
          <w:lang w:val="vi-VN" w:eastAsia="vi-VN" w:bidi="ar-SA"/>
        </w:rPr>
        <w:drawing>
          <wp:inline distT="0" distB="0" distL="0" distR="0" wp14:anchorId="70267E42" wp14:editId="36DF00AF">
            <wp:extent cx="5260230" cy="1838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6111" cy="1840380"/>
                    </a:xfrm>
                    <a:prstGeom prst="rect">
                      <a:avLst/>
                    </a:prstGeom>
                  </pic:spPr>
                </pic:pic>
              </a:graphicData>
            </a:graphic>
          </wp:inline>
        </w:drawing>
      </w:r>
    </w:p>
    <w:p w:rsidR="00297DF7" w:rsidRDefault="00D54D60" w:rsidP="00D310EF">
      <w:pPr>
        <w:rPr>
          <w:lang w:val="en-US"/>
        </w:rPr>
      </w:pPr>
      <w:r>
        <w:rPr>
          <w:noProof/>
          <w:lang w:val="vi-VN" w:eastAsia="vi-VN" w:bidi="ar-SA"/>
        </w:rPr>
        <w:lastRenderedPageBreak/>
        <w:drawing>
          <wp:inline distT="0" distB="0" distL="0" distR="0" wp14:anchorId="33C5434A" wp14:editId="2BD3EBBF">
            <wp:extent cx="5314950" cy="153414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3303" cy="1536553"/>
                    </a:xfrm>
                    <a:prstGeom prst="rect">
                      <a:avLst/>
                    </a:prstGeom>
                  </pic:spPr>
                </pic:pic>
              </a:graphicData>
            </a:graphic>
          </wp:inline>
        </w:drawing>
      </w:r>
    </w:p>
    <w:p w:rsidR="009754C0" w:rsidRPr="00F00EDB" w:rsidRDefault="009754C0" w:rsidP="00D310EF">
      <w:pPr>
        <w:rPr>
          <w:lang w:val="en-US"/>
        </w:rPr>
      </w:pPr>
    </w:p>
    <w:p w:rsidR="00993F07" w:rsidRDefault="00993F07" w:rsidP="00993F07">
      <w:pPr>
        <w:pStyle w:val="Heading3"/>
      </w:pPr>
      <w:r>
        <w:t>Các phiên bản magento 2 và PHP</w:t>
      </w:r>
    </w:p>
    <w:p w:rsidR="00AE11E2" w:rsidRDefault="00AE11E2" w:rsidP="00AE11E2">
      <w:pPr>
        <w:pStyle w:val="Heading4"/>
      </w:pPr>
      <w:r>
        <w:t xml:space="preserve"> </w:t>
      </w:r>
      <w:r w:rsidR="006D01BA">
        <w:t>Lấy source magento từ github về</w:t>
      </w:r>
    </w:p>
    <w:p w:rsidR="00C835A9" w:rsidRDefault="00C835A9" w:rsidP="005844F5">
      <w:pPr>
        <w:pStyle w:val="ListParagraph"/>
        <w:numPr>
          <w:ilvl w:val="0"/>
          <w:numId w:val="23"/>
        </w:numPr>
        <w:jc w:val="left"/>
        <w:rPr>
          <w:lang w:eastAsia="x-none"/>
        </w:rPr>
      </w:pPr>
      <w:r>
        <w:rPr>
          <w:lang w:eastAsia="x-none"/>
        </w:rPr>
        <w:t xml:space="preserve">Khi lấy source magento 2 trên github ta sẽ bỏ source vào xampp/htdocs. Xong đó vào trong thư mục source vừa lấy về bật git bash here gõ lệnh: </w:t>
      </w:r>
      <w:r w:rsidRPr="004B0B6A">
        <w:rPr>
          <w:shd w:val="clear" w:color="auto" w:fill="BDD6EE" w:themeFill="accent1" w:themeFillTint="66"/>
          <w:lang w:eastAsia="x-none"/>
        </w:rPr>
        <w:t>composer install</w:t>
      </w:r>
      <w:r w:rsidR="00454C80" w:rsidRPr="00454C80">
        <w:rPr>
          <w:lang w:eastAsia="x-none"/>
        </w:rPr>
        <w:t xml:space="preserve"> và</w:t>
      </w:r>
      <w:r w:rsidR="00454C80">
        <w:rPr>
          <w:lang w:eastAsia="x-none"/>
        </w:rPr>
        <w:t xml:space="preserve"> cài đặt database là xong.</w:t>
      </w:r>
    </w:p>
    <w:p w:rsidR="00454C80" w:rsidRDefault="00454C80" w:rsidP="00454C80">
      <w:pPr>
        <w:pStyle w:val="ListParagraph"/>
        <w:numPr>
          <w:ilvl w:val="0"/>
          <w:numId w:val="23"/>
        </w:numPr>
        <w:jc w:val="left"/>
        <w:rPr>
          <w:lang w:eastAsia="x-none"/>
        </w:rPr>
      </w:pPr>
      <w:r>
        <w:rPr>
          <w:lang w:eastAsia="x-none"/>
        </w:rPr>
        <w:t xml:space="preserve">Nếu bị lỗi </w:t>
      </w:r>
      <w:r w:rsidRPr="007A2F63">
        <w:rPr>
          <w:color w:val="FF0000"/>
          <w:lang w:eastAsia="x-none"/>
        </w:rPr>
        <w:t xml:space="preserve">server error </w:t>
      </w:r>
      <w:r>
        <w:rPr>
          <w:lang w:eastAsia="x-none"/>
        </w:rPr>
        <w:t>thì vào thư mục magento vừa copy xóa file .htaccess</w:t>
      </w:r>
      <w:r w:rsidR="00A3368F">
        <w:rPr>
          <w:lang w:eastAsia="x-none"/>
        </w:rPr>
        <w:t xml:space="preserve"> đi rồi truy cập lại.</w:t>
      </w:r>
    </w:p>
    <w:p w:rsidR="005844F5" w:rsidRDefault="005844F5" w:rsidP="005844F5">
      <w:pPr>
        <w:pStyle w:val="ListParagraph"/>
        <w:numPr>
          <w:ilvl w:val="0"/>
          <w:numId w:val="23"/>
        </w:numPr>
        <w:jc w:val="left"/>
        <w:rPr>
          <w:lang w:eastAsia="x-none"/>
        </w:rPr>
      </w:pPr>
      <w:r>
        <w:rPr>
          <w:lang w:eastAsia="x-none"/>
        </w:rPr>
        <w:t>K</w:t>
      </w:r>
      <w:r w:rsidRPr="005844F5">
        <w:rPr>
          <w:lang w:eastAsia="x-none"/>
        </w:rPr>
        <w:t>hi</w:t>
      </w:r>
      <w:r>
        <w:rPr>
          <w:lang w:eastAsia="x-none"/>
        </w:rPr>
        <w:t xml:space="preserve"> cài đặt nếu</w:t>
      </w:r>
      <w:r w:rsidRPr="005844F5">
        <w:rPr>
          <w:lang w:eastAsia="x-none"/>
        </w:rPr>
        <w:t xml:space="preserve"> gặp lỗi</w:t>
      </w:r>
      <w:r>
        <w:rPr>
          <w:lang w:eastAsia="x-none"/>
        </w:rPr>
        <w:t>:</w:t>
      </w:r>
      <w:r w:rsidRPr="005844F5">
        <w:rPr>
          <w:lang w:eastAsia="x-none"/>
        </w:rPr>
        <w:t xml:space="preserve">  </w:t>
      </w:r>
      <w:r w:rsidRPr="005844F5">
        <w:rPr>
          <w:color w:val="FF0000"/>
          <w:lang w:eastAsia="x-none"/>
        </w:rPr>
        <w:t xml:space="preserve">Package phpunit/phpunit-mock-objects is abandoned, you should avoid using </w:t>
      </w:r>
      <w:r w:rsidR="004B0B6A">
        <w:rPr>
          <w:color w:val="FF0000"/>
          <w:lang w:eastAsia="x-none"/>
        </w:rPr>
        <w:t xml:space="preserve">it. No replacement was suggeste </w:t>
      </w:r>
      <w:r w:rsidR="004B0B6A" w:rsidRPr="004B0B6A">
        <w:rPr>
          <w:lang w:eastAsia="x-none"/>
        </w:rPr>
        <w:t>ta</w:t>
      </w:r>
      <w:r w:rsidRPr="005844F5">
        <w:rPr>
          <w:lang w:eastAsia="x-none"/>
        </w:rPr>
        <w:t xml:space="preserve"> dùng lệnh: composer install --no-dev</w:t>
      </w:r>
    </w:p>
    <w:p w:rsidR="007C6A5E" w:rsidRDefault="004B0B6A" w:rsidP="004B0B6A">
      <w:pPr>
        <w:pStyle w:val="ListParagraph"/>
        <w:numPr>
          <w:ilvl w:val="0"/>
          <w:numId w:val="23"/>
        </w:numPr>
        <w:jc w:val="left"/>
        <w:rPr>
          <w:lang w:eastAsia="x-none"/>
        </w:rPr>
      </w:pPr>
      <w:r>
        <w:rPr>
          <w:lang w:eastAsia="x-none"/>
        </w:rPr>
        <w:t xml:space="preserve">Khi gặp lỗi: </w:t>
      </w:r>
      <w:r w:rsidRPr="004B0B6A">
        <w:rPr>
          <w:color w:val="FF0000"/>
          <w:lang w:eastAsia="x-none"/>
        </w:rPr>
        <w:t>Your requirements could not be resolved to an installable set of packages</w:t>
      </w:r>
      <w:r>
        <w:rPr>
          <w:lang w:eastAsia="x-none"/>
        </w:rPr>
        <w:t xml:space="preserve"> thì có nghĩa là phiên bản php của bạn không phù hợp với magento hiện tại cho nên bạn cần hạ cấp hoặc nâng cấp phiên bản php</w:t>
      </w:r>
    </w:p>
    <w:p w:rsidR="004B0B6A" w:rsidRDefault="004B0B6A" w:rsidP="004B0B6A">
      <w:pPr>
        <w:pStyle w:val="ListParagraph"/>
        <w:numPr>
          <w:ilvl w:val="0"/>
          <w:numId w:val="23"/>
        </w:numPr>
        <w:jc w:val="left"/>
        <w:rPr>
          <w:lang w:eastAsia="x-none"/>
        </w:rPr>
      </w:pPr>
      <w:r>
        <w:rPr>
          <w:lang w:eastAsia="x-none"/>
        </w:rPr>
        <w:t>Để hạ cấp và nâng cấp phiên bản php ta làm như sau:</w:t>
      </w:r>
    </w:p>
    <w:p w:rsidR="00AA422E" w:rsidRDefault="00AA422E" w:rsidP="00AA422E">
      <w:pPr>
        <w:pStyle w:val="ListParagraph"/>
        <w:numPr>
          <w:ilvl w:val="0"/>
          <w:numId w:val="26"/>
        </w:numPr>
        <w:jc w:val="left"/>
        <w:rPr>
          <w:lang w:eastAsia="x-none"/>
        </w:rPr>
      </w:pPr>
      <w:r>
        <w:rPr>
          <w:lang w:eastAsia="x-none"/>
        </w:rPr>
        <w:t xml:space="preserve">Dowload phiên bản php cần thiết tại </w:t>
      </w:r>
      <w:hyperlink r:id="rId48" w:history="1">
        <w:r>
          <w:rPr>
            <w:rStyle w:val="Hyperlink"/>
          </w:rPr>
          <w:t>https://sourceforge.net/projects/xampp/files/XAMPP%20Windows/</w:t>
        </w:r>
      </w:hyperlink>
    </w:p>
    <w:p w:rsidR="00123D2C" w:rsidRDefault="00123D2C" w:rsidP="00123D2C">
      <w:pPr>
        <w:ind w:left="709" w:firstLine="0"/>
        <w:jc w:val="left"/>
        <w:rPr>
          <w:lang w:eastAsia="x-none"/>
        </w:rPr>
      </w:pPr>
      <w:r>
        <w:rPr>
          <w:noProof/>
          <w:lang w:val="vi-VN" w:eastAsia="vi-VN" w:bidi="ar-SA"/>
        </w:rPr>
        <w:lastRenderedPageBreak/>
        <w:drawing>
          <wp:inline distT="0" distB="0" distL="0" distR="0" wp14:anchorId="34D050EE" wp14:editId="419D380E">
            <wp:extent cx="4781550" cy="3007766"/>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0381" cy="3013321"/>
                    </a:xfrm>
                    <a:prstGeom prst="rect">
                      <a:avLst/>
                    </a:prstGeom>
                  </pic:spPr>
                </pic:pic>
              </a:graphicData>
            </a:graphic>
          </wp:inline>
        </w:drawing>
      </w:r>
    </w:p>
    <w:p w:rsidR="00361443" w:rsidRDefault="00361443" w:rsidP="00361443">
      <w:pPr>
        <w:pStyle w:val="ListParagraph"/>
        <w:numPr>
          <w:ilvl w:val="0"/>
          <w:numId w:val="23"/>
        </w:numPr>
        <w:jc w:val="left"/>
        <w:rPr>
          <w:lang w:eastAsia="x-none"/>
        </w:rPr>
      </w:pPr>
      <w:r>
        <w:rPr>
          <w:lang w:eastAsia="x-none"/>
        </w:rPr>
        <w:t>Chọn một phiên bản xampp tương ứng và vào trong thư mục đó</w:t>
      </w:r>
    </w:p>
    <w:p w:rsidR="00361443" w:rsidRDefault="00E254F7" w:rsidP="00361443">
      <w:pPr>
        <w:ind w:left="709" w:firstLine="0"/>
        <w:jc w:val="left"/>
        <w:rPr>
          <w:lang w:eastAsia="x-none"/>
        </w:rPr>
      </w:pPr>
      <w:r>
        <w:rPr>
          <w:noProof/>
          <w:lang w:val="vi-VN" w:eastAsia="vi-VN" w:bidi="ar-SA"/>
        </w:rPr>
        <w:drawing>
          <wp:inline distT="0" distB="0" distL="0" distR="0" wp14:anchorId="76AC282D" wp14:editId="1EC5B7F1">
            <wp:extent cx="4922861" cy="20288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0272" cy="2031879"/>
                    </a:xfrm>
                    <a:prstGeom prst="rect">
                      <a:avLst/>
                    </a:prstGeom>
                  </pic:spPr>
                </pic:pic>
              </a:graphicData>
            </a:graphic>
          </wp:inline>
        </w:drawing>
      </w:r>
    </w:p>
    <w:p w:rsidR="00361443" w:rsidRDefault="00E254F7" w:rsidP="00361443">
      <w:pPr>
        <w:pStyle w:val="ListParagraph"/>
        <w:numPr>
          <w:ilvl w:val="0"/>
          <w:numId w:val="23"/>
        </w:numPr>
        <w:jc w:val="left"/>
        <w:rPr>
          <w:lang w:eastAsia="x-none"/>
        </w:rPr>
      </w:pPr>
      <w:r>
        <w:rPr>
          <w:lang w:eastAsia="x-none"/>
        </w:rPr>
        <w:t>Dowload mộ</w:t>
      </w:r>
      <w:r w:rsidR="00175182">
        <w:rPr>
          <w:lang w:eastAsia="x-none"/>
        </w:rPr>
        <w:t>t file</w:t>
      </w:r>
      <w:r>
        <w:rPr>
          <w:lang w:eastAsia="x-none"/>
        </w:rPr>
        <w:t xml:space="preserve"> .zip và tiến hành giải nén nó.</w:t>
      </w:r>
    </w:p>
    <w:p w:rsidR="00E254F7" w:rsidRDefault="00A21795" w:rsidP="00E254F7">
      <w:pPr>
        <w:ind w:left="709" w:firstLine="0"/>
        <w:jc w:val="left"/>
        <w:rPr>
          <w:lang w:eastAsia="x-none"/>
        </w:rPr>
      </w:pPr>
      <w:r>
        <w:rPr>
          <w:noProof/>
          <w:lang w:val="vi-VN" w:eastAsia="vi-VN" w:bidi="ar-SA"/>
        </w:rPr>
        <w:drawing>
          <wp:inline distT="0" distB="0" distL="0" distR="0" wp14:anchorId="2C778D52" wp14:editId="79ECEF38">
            <wp:extent cx="4938609" cy="3028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48495" cy="3035014"/>
                    </a:xfrm>
                    <a:prstGeom prst="rect">
                      <a:avLst/>
                    </a:prstGeom>
                  </pic:spPr>
                </pic:pic>
              </a:graphicData>
            </a:graphic>
          </wp:inline>
        </w:drawing>
      </w:r>
    </w:p>
    <w:p w:rsidR="009A3870" w:rsidRDefault="00A21795" w:rsidP="009A3870">
      <w:pPr>
        <w:pStyle w:val="ListParagraph"/>
        <w:numPr>
          <w:ilvl w:val="0"/>
          <w:numId w:val="26"/>
        </w:numPr>
        <w:jc w:val="left"/>
        <w:rPr>
          <w:lang w:eastAsia="x-none"/>
        </w:rPr>
      </w:pPr>
      <w:r>
        <w:t>Đổ</w:t>
      </w:r>
      <w:r w:rsidR="009A3870">
        <w:t>i tên file</w:t>
      </w:r>
      <w:r>
        <w:t xml:space="preserve"> php</w:t>
      </w:r>
      <w:r w:rsidR="00746A3F">
        <w:t xml:space="preserve"> và file apache</w:t>
      </w:r>
      <w:r>
        <w:t xml:space="preserve"> trong thư mụ</w:t>
      </w:r>
      <w:r w:rsidR="009A3870">
        <w:t xml:space="preserve">c </w:t>
      </w:r>
      <w:r w:rsidR="009A3870" w:rsidRPr="00A21795">
        <w:t>C:\xampp\</w:t>
      </w:r>
      <w:r w:rsidR="009A3870">
        <w:t xml:space="preserve"> </w:t>
      </w:r>
      <w:r w:rsidR="00746A3F">
        <w:t>thành tên khác</w:t>
      </w:r>
    </w:p>
    <w:p w:rsidR="00E919A6" w:rsidRDefault="005F2DAD" w:rsidP="00175182">
      <w:pPr>
        <w:ind w:left="709" w:firstLine="0"/>
        <w:jc w:val="left"/>
        <w:rPr>
          <w:lang w:eastAsia="x-none"/>
        </w:rPr>
      </w:pPr>
      <w:r>
        <w:rPr>
          <w:noProof/>
          <w:lang w:val="vi-VN" w:eastAsia="vi-VN" w:bidi="ar-SA"/>
        </w:rPr>
        <w:lastRenderedPageBreak/>
        <w:drawing>
          <wp:inline distT="0" distB="0" distL="0" distR="0" wp14:anchorId="6AFD90F6" wp14:editId="58C5DD66">
            <wp:extent cx="4714875" cy="3157867"/>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2773" cy="3163157"/>
                    </a:xfrm>
                    <a:prstGeom prst="rect">
                      <a:avLst/>
                    </a:prstGeom>
                  </pic:spPr>
                </pic:pic>
              </a:graphicData>
            </a:graphic>
          </wp:inline>
        </w:drawing>
      </w:r>
    </w:p>
    <w:p w:rsidR="005F2DAD" w:rsidRDefault="005F2DAD" w:rsidP="005F2DAD">
      <w:pPr>
        <w:pStyle w:val="ListParagraph"/>
        <w:numPr>
          <w:ilvl w:val="0"/>
          <w:numId w:val="26"/>
        </w:numPr>
        <w:jc w:val="left"/>
        <w:rPr>
          <w:lang w:eastAsia="x-none"/>
        </w:rPr>
      </w:pPr>
      <w:r>
        <w:rPr>
          <w:lang w:eastAsia="x-none"/>
        </w:rPr>
        <w:t>Copy file php và file apache trong thư mục vừa tải về vào thư mục C:\xampp\</w:t>
      </w:r>
    </w:p>
    <w:p w:rsidR="005F2DAD" w:rsidRDefault="00A67CED" w:rsidP="005F2DAD">
      <w:pPr>
        <w:ind w:left="709" w:firstLine="0"/>
        <w:jc w:val="left"/>
        <w:rPr>
          <w:lang w:eastAsia="x-none"/>
        </w:rPr>
      </w:pPr>
      <w:r>
        <w:rPr>
          <w:noProof/>
          <w:lang w:val="vi-VN" w:eastAsia="vi-VN" w:bidi="ar-SA"/>
        </w:rPr>
        <w:drawing>
          <wp:inline distT="0" distB="0" distL="0" distR="0" wp14:anchorId="217C04F3" wp14:editId="45B6D6C9">
            <wp:extent cx="5191180" cy="2686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5503" cy="2688287"/>
                    </a:xfrm>
                    <a:prstGeom prst="rect">
                      <a:avLst/>
                    </a:prstGeom>
                  </pic:spPr>
                </pic:pic>
              </a:graphicData>
            </a:graphic>
          </wp:inline>
        </w:drawing>
      </w:r>
    </w:p>
    <w:p w:rsidR="00A67CED" w:rsidRDefault="00A67CED" w:rsidP="00A67CED">
      <w:pPr>
        <w:pStyle w:val="ListParagraph"/>
        <w:numPr>
          <w:ilvl w:val="0"/>
          <w:numId w:val="26"/>
        </w:numPr>
        <w:jc w:val="left"/>
        <w:rPr>
          <w:lang w:eastAsia="x-none"/>
        </w:rPr>
      </w:pPr>
      <w:r>
        <w:rPr>
          <w:lang w:eastAsia="x-none"/>
        </w:rPr>
        <w:t>Vào file php mới copy và sửa php.ini dòng \xampp thành C:\xampp</w:t>
      </w:r>
    </w:p>
    <w:p w:rsidR="00547DFA" w:rsidRDefault="00547DFA" w:rsidP="00547DFA">
      <w:pPr>
        <w:ind w:left="709" w:firstLine="0"/>
        <w:jc w:val="left"/>
        <w:rPr>
          <w:lang w:eastAsia="x-none"/>
        </w:rPr>
      </w:pPr>
      <w:r>
        <w:rPr>
          <w:noProof/>
          <w:lang w:val="vi-VN" w:eastAsia="vi-VN" w:bidi="ar-SA"/>
        </w:rPr>
        <w:drawing>
          <wp:inline distT="0" distB="0" distL="0" distR="0" wp14:anchorId="449E3247" wp14:editId="75EBAD43">
            <wp:extent cx="4982036" cy="22098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86756" cy="2211894"/>
                    </a:xfrm>
                    <a:prstGeom prst="rect">
                      <a:avLst/>
                    </a:prstGeom>
                  </pic:spPr>
                </pic:pic>
              </a:graphicData>
            </a:graphic>
          </wp:inline>
        </w:drawing>
      </w:r>
    </w:p>
    <w:p w:rsidR="002F4093" w:rsidRDefault="000036F8" w:rsidP="002F4093">
      <w:pPr>
        <w:pStyle w:val="ListParagraph"/>
        <w:numPr>
          <w:ilvl w:val="0"/>
          <w:numId w:val="26"/>
        </w:numPr>
        <w:jc w:val="left"/>
        <w:rPr>
          <w:lang w:eastAsia="x-none"/>
        </w:rPr>
      </w:pPr>
      <w:r>
        <w:rPr>
          <w:lang w:eastAsia="x-none"/>
        </w:rPr>
        <w:lastRenderedPageBreak/>
        <w:t>Lưu file php.ini lại và chạy lại apache</w:t>
      </w:r>
      <w:r w:rsidR="00EF376E">
        <w:rPr>
          <w:lang w:eastAsia="x-none"/>
        </w:rPr>
        <w:t xml:space="preserve"> để</w:t>
      </w:r>
      <w:r w:rsidR="002D2833">
        <w:rPr>
          <w:lang w:eastAsia="x-none"/>
        </w:rPr>
        <w:t xml:space="preserve"> xem kết quả</w:t>
      </w:r>
    </w:p>
    <w:p w:rsidR="00CA6BAA" w:rsidRDefault="00BD60A1" w:rsidP="00CA6BAA">
      <w:pPr>
        <w:ind w:left="709" w:firstLine="0"/>
        <w:jc w:val="left"/>
        <w:rPr>
          <w:lang w:eastAsia="x-none"/>
        </w:rPr>
      </w:pPr>
      <w:r>
        <w:rPr>
          <w:noProof/>
          <w:lang w:val="vi-VN" w:eastAsia="vi-VN" w:bidi="ar-SA"/>
        </w:rPr>
        <w:drawing>
          <wp:inline distT="0" distB="0" distL="0" distR="0" wp14:anchorId="6F5CD3E3" wp14:editId="3EFE7C38">
            <wp:extent cx="5000625" cy="68642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64763" cy="695227"/>
                    </a:xfrm>
                    <a:prstGeom prst="rect">
                      <a:avLst/>
                    </a:prstGeom>
                  </pic:spPr>
                </pic:pic>
              </a:graphicData>
            </a:graphic>
          </wp:inline>
        </w:drawing>
      </w:r>
    </w:p>
    <w:p w:rsidR="00BD60A1" w:rsidRDefault="00BD60A1" w:rsidP="00BD60A1">
      <w:pPr>
        <w:pStyle w:val="ListParagraph"/>
        <w:numPr>
          <w:ilvl w:val="0"/>
          <w:numId w:val="26"/>
        </w:numPr>
        <w:jc w:val="left"/>
        <w:rPr>
          <w:lang w:eastAsia="x-none"/>
        </w:rPr>
      </w:pPr>
      <w:r>
        <w:rPr>
          <w:lang w:eastAsia="x-none"/>
        </w:rPr>
        <w:t>Bây giờ nếu muốn chuyển đổi sang các version khác mà ta đã cài đặt ta chỉ cần đổi tên file php và apache là đã chuyển đổi được sang các version khác nhau</w:t>
      </w:r>
      <w:r w:rsidR="00C36C22">
        <w:rPr>
          <w:lang w:eastAsia="x-none"/>
        </w:rPr>
        <w:t>.</w:t>
      </w:r>
    </w:p>
    <w:p w:rsidR="00C36C22" w:rsidRDefault="00C36C22" w:rsidP="00C36C22">
      <w:pPr>
        <w:pStyle w:val="ListParagraph"/>
        <w:ind w:left="1069" w:firstLine="0"/>
        <w:jc w:val="left"/>
        <w:rPr>
          <w:lang w:eastAsia="x-none"/>
        </w:rPr>
      </w:pPr>
      <w:r>
        <w:rPr>
          <w:lang w:eastAsia="x-none"/>
        </w:rPr>
        <w:t>VD: php73 -&gt; php, apache73-&gt;apache</w:t>
      </w:r>
    </w:p>
    <w:p w:rsidR="00422A81" w:rsidRDefault="00665633" w:rsidP="00422A81">
      <w:pPr>
        <w:jc w:val="left"/>
        <w:rPr>
          <w:lang w:eastAsia="x-none"/>
        </w:rPr>
      </w:pPr>
      <w:r>
        <w:rPr>
          <w:noProof/>
          <w:lang w:val="vi-VN" w:eastAsia="vi-VN" w:bidi="ar-SA"/>
        </w:rPr>
        <w:drawing>
          <wp:inline distT="0" distB="0" distL="0" distR="0" wp14:anchorId="51542B74" wp14:editId="79ADB474">
            <wp:extent cx="4849783" cy="2257425"/>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53543" cy="2259175"/>
                    </a:xfrm>
                    <a:prstGeom prst="rect">
                      <a:avLst/>
                    </a:prstGeom>
                  </pic:spPr>
                </pic:pic>
              </a:graphicData>
            </a:graphic>
          </wp:inline>
        </w:drawing>
      </w:r>
    </w:p>
    <w:p w:rsidR="00665633" w:rsidRDefault="00782BC1" w:rsidP="00422A81">
      <w:pPr>
        <w:jc w:val="left"/>
        <w:rPr>
          <w:lang w:eastAsia="x-none"/>
        </w:rPr>
      </w:pPr>
      <w:r>
        <w:rPr>
          <w:noProof/>
          <w:lang w:val="vi-VN" w:eastAsia="vi-VN" w:bidi="ar-SA"/>
        </w:rPr>
        <w:drawing>
          <wp:inline distT="0" distB="0" distL="0" distR="0" wp14:anchorId="454DD365" wp14:editId="240FD00B">
            <wp:extent cx="4667250" cy="684071"/>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06047" cy="689757"/>
                    </a:xfrm>
                    <a:prstGeom prst="rect">
                      <a:avLst/>
                    </a:prstGeom>
                  </pic:spPr>
                </pic:pic>
              </a:graphicData>
            </a:graphic>
          </wp:inline>
        </w:drawing>
      </w:r>
    </w:p>
    <w:p w:rsidR="00C86CF3" w:rsidRDefault="003C63F2" w:rsidP="00D07A7A">
      <w:pPr>
        <w:pStyle w:val="Heading4"/>
      </w:pPr>
      <w:r>
        <w:t xml:space="preserve"> </w:t>
      </w:r>
      <w:r w:rsidR="00071642">
        <w:t>N</w:t>
      </w:r>
      <w:r w:rsidR="00BF56FA">
        <w:t>hiều bản magento</w:t>
      </w:r>
      <w:r w:rsidR="00C86CF3">
        <w:t xml:space="preserve"> cùng một php version</w:t>
      </w:r>
      <w:r w:rsidR="00BF56FA">
        <w:t xml:space="preserve"> trong một xampp</w:t>
      </w:r>
    </w:p>
    <w:p w:rsidR="0080314C" w:rsidRPr="0080314C" w:rsidRDefault="0080314C" w:rsidP="0080314C">
      <w:pPr>
        <w:pStyle w:val="ListParagraph"/>
        <w:numPr>
          <w:ilvl w:val="0"/>
          <w:numId w:val="23"/>
        </w:numPr>
        <w:rPr>
          <w:lang w:eastAsia="x-none"/>
        </w:rPr>
      </w:pPr>
    </w:p>
    <w:p w:rsidR="00993F07" w:rsidRDefault="00993F07" w:rsidP="009A568E">
      <w:pPr>
        <w:pStyle w:val="Heading2"/>
      </w:pPr>
      <w:r>
        <w:lastRenderedPageBreak/>
        <w:t xml:space="preserve"> Kiến trúc magento 2</w:t>
      </w:r>
    </w:p>
    <w:p w:rsidR="00993F07" w:rsidRDefault="00993F07" w:rsidP="009A568E">
      <w:pPr>
        <w:pStyle w:val="Heading3"/>
      </w:pPr>
      <w:r>
        <w:t>Kiến trúc chung</w:t>
      </w:r>
    </w:p>
    <w:p w:rsidR="00D040B9" w:rsidRDefault="00464B48" w:rsidP="00464B48">
      <w:pPr>
        <w:pStyle w:val="Heading4"/>
      </w:pPr>
      <w:r>
        <w:t xml:space="preserve"> Mô hình các tầng</w:t>
      </w:r>
    </w:p>
    <w:p w:rsidR="00464B48" w:rsidRDefault="00464B48" w:rsidP="00464B48">
      <w:r>
        <w:rPr>
          <w:noProof/>
          <w:lang w:val="vi-VN" w:eastAsia="vi-VN" w:bidi="ar-SA"/>
        </w:rPr>
        <w:drawing>
          <wp:inline distT="0" distB="0" distL="0" distR="0">
            <wp:extent cx="4686300" cy="3514977"/>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chi_diagrams_layers_alt4.jpg"/>
                    <pic:cNvPicPr/>
                  </pic:nvPicPr>
                  <pic:blipFill>
                    <a:blip r:embed="rId58">
                      <a:extLst>
                        <a:ext uri="{28A0092B-C50C-407E-A947-70E740481C1C}">
                          <a14:useLocalDpi xmlns:a14="http://schemas.microsoft.com/office/drawing/2010/main" val="0"/>
                        </a:ext>
                      </a:extLst>
                    </a:blip>
                    <a:stretch>
                      <a:fillRect/>
                    </a:stretch>
                  </pic:blipFill>
                  <pic:spPr>
                    <a:xfrm>
                      <a:off x="0" y="0"/>
                      <a:ext cx="4694080" cy="3520812"/>
                    </a:xfrm>
                    <a:prstGeom prst="rect">
                      <a:avLst/>
                    </a:prstGeom>
                  </pic:spPr>
                </pic:pic>
              </a:graphicData>
            </a:graphic>
          </wp:inline>
        </w:drawing>
      </w:r>
    </w:p>
    <w:p w:rsidR="007E0AC1" w:rsidRDefault="004B5230" w:rsidP="008458A4">
      <w:pPr>
        <w:pStyle w:val="ListParagraph"/>
        <w:numPr>
          <w:ilvl w:val="0"/>
          <w:numId w:val="23"/>
        </w:numPr>
      </w:pPr>
      <w:r w:rsidRPr="004B5230">
        <w:rPr>
          <w:b/>
        </w:rPr>
        <w:t>Presentation Layer</w:t>
      </w:r>
      <w:r>
        <w:t xml:space="preserve"> là</w:t>
      </w:r>
      <w:r w:rsidR="00394B95">
        <w:t xml:space="preserve"> lớp trên cùng của tầng 4 lớp theo mô hình</w:t>
      </w:r>
      <w:r w:rsidR="004F2E93">
        <w:t xml:space="preserve"> kiến trúc</w:t>
      </w:r>
      <w:r w:rsidR="00394B95">
        <w:t xml:space="preserve"> của </w:t>
      </w:r>
      <w:r w:rsidR="00315D2F">
        <w:t>magento 2</w:t>
      </w:r>
      <w:r w:rsidR="004F2E93">
        <w:t xml:space="preserve">. </w:t>
      </w:r>
    </w:p>
    <w:p w:rsidR="007E0AC1" w:rsidRDefault="00887980" w:rsidP="007E0AC1">
      <w:pPr>
        <w:pStyle w:val="ListParagraph"/>
        <w:numPr>
          <w:ilvl w:val="1"/>
          <w:numId w:val="23"/>
        </w:numPr>
      </w:pPr>
      <w:r>
        <w:t xml:space="preserve">Trong lớp này chứa các </w:t>
      </w:r>
      <w:r w:rsidRPr="00292CE1">
        <w:rPr>
          <w:b/>
          <w:i/>
        </w:rPr>
        <w:t>layouts, blocks, templates và controllers</w:t>
      </w:r>
      <w:r w:rsidR="00A1570E">
        <w:t xml:space="preserve"> xử lý các lệnh đến và đi từ giao diện người dùng.</w:t>
      </w:r>
      <w:r w:rsidR="008458A4">
        <w:t xml:space="preserve"> </w:t>
      </w:r>
    </w:p>
    <w:p w:rsidR="00464B48" w:rsidRDefault="008458A4" w:rsidP="007E0AC1">
      <w:pPr>
        <w:pStyle w:val="ListParagraph"/>
        <w:numPr>
          <w:ilvl w:val="1"/>
          <w:numId w:val="23"/>
        </w:numPr>
      </w:pPr>
      <w:r w:rsidRPr="008458A4">
        <w:t>Về cơ bản, lớp trình bày thể hiện sự tùy chỉnh của các tệp HTML, CSS , JavaSc</w:t>
      </w:r>
      <w:r w:rsidR="0045265F">
        <w:t>ript, Magento UI, PHTML và các block file</w:t>
      </w:r>
    </w:p>
    <w:p w:rsidR="00F9126F" w:rsidRDefault="00F9126F" w:rsidP="007E0AC1">
      <w:pPr>
        <w:pStyle w:val="ListParagraph"/>
        <w:numPr>
          <w:ilvl w:val="1"/>
          <w:numId w:val="23"/>
        </w:numPr>
      </w:pPr>
      <w:r>
        <w:t>Lớp này tiếp xúc trực tiếp với người dùng web, người quản trị</w:t>
      </w:r>
      <w:r w:rsidR="00D23192">
        <w:t>,…</w:t>
      </w:r>
    </w:p>
    <w:p w:rsidR="007E0AC1" w:rsidRDefault="00CB6259" w:rsidP="00C55E8B">
      <w:pPr>
        <w:pStyle w:val="ListParagraph"/>
        <w:numPr>
          <w:ilvl w:val="0"/>
          <w:numId w:val="23"/>
        </w:numPr>
      </w:pPr>
      <w:r>
        <w:rPr>
          <w:b/>
        </w:rPr>
        <w:t xml:space="preserve">Service Layer </w:t>
      </w:r>
      <w:r w:rsidR="00C55E8B">
        <w:t>n</w:t>
      </w:r>
      <w:r w:rsidR="00C55E8B" w:rsidRPr="00C55E8B">
        <w:t>ằm bên dưới</w:t>
      </w:r>
      <w:r w:rsidR="00C55E8B">
        <w:t xml:space="preserve"> lớp</w:t>
      </w:r>
      <w:r w:rsidR="00C55E8B" w:rsidRPr="00C55E8B">
        <w:t xml:space="preserve"> Presentation Layer và bên trên lớp </w:t>
      </w:r>
      <w:r w:rsidR="00C55E8B">
        <w:t>Domain L</w:t>
      </w:r>
      <w:r w:rsidR="0075711A">
        <w:t>ayer, chứa các hợp đồng dịch vụ, xác định cách thực hiện s</w:t>
      </w:r>
      <w:r w:rsidR="001E7D80">
        <w:t>ẽ</w:t>
      </w:r>
      <w:r w:rsidR="0075711A">
        <w:t xml:space="preserve"> hoạt động.</w:t>
      </w:r>
    </w:p>
    <w:p w:rsidR="007E0AC1" w:rsidRDefault="009807D2" w:rsidP="007E0AC1">
      <w:pPr>
        <w:pStyle w:val="ListParagraph"/>
        <w:numPr>
          <w:ilvl w:val="1"/>
          <w:numId w:val="23"/>
        </w:numPr>
      </w:pPr>
      <w:r>
        <w:t xml:space="preserve"> Cung cấp một API ổn định cho các Module khác để gọi vào. </w:t>
      </w:r>
    </w:p>
    <w:p w:rsidR="007E0AC1" w:rsidRDefault="009807D2" w:rsidP="007E0AC1">
      <w:pPr>
        <w:pStyle w:val="ListParagraph"/>
        <w:numPr>
          <w:ilvl w:val="1"/>
          <w:numId w:val="23"/>
        </w:numPr>
      </w:pPr>
      <w:r>
        <w:t xml:space="preserve">Lớp này cung cấp các </w:t>
      </w:r>
      <w:r w:rsidR="00E45197">
        <w:t>interface để cho các lớp phía trên giao tiếp với các lớp phía dưới mà không cần phải làm việc trực tiế</w:t>
      </w:r>
      <w:r w:rsidR="008B4DF4">
        <w:t>p.</w:t>
      </w:r>
      <w:r w:rsidR="00AA78F1">
        <w:t xml:space="preserve"> </w:t>
      </w:r>
    </w:p>
    <w:p w:rsidR="00CB6259" w:rsidRPr="007E0AC1" w:rsidRDefault="00AA78F1" w:rsidP="007E0AC1">
      <w:pPr>
        <w:pStyle w:val="ListParagraph"/>
        <w:numPr>
          <w:ilvl w:val="1"/>
          <w:numId w:val="23"/>
        </w:numPr>
      </w:pPr>
      <w:r>
        <w:t xml:space="preserve">Trong lớp này chứa các </w:t>
      </w:r>
      <w:r w:rsidR="00B6094D">
        <w:rPr>
          <w:b/>
          <w:i/>
        </w:rPr>
        <w:t>R</w:t>
      </w:r>
      <w:r w:rsidRPr="00242175">
        <w:rPr>
          <w:b/>
          <w:i/>
        </w:rPr>
        <w:t>es</w:t>
      </w:r>
      <w:r w:rsidR="001C3A27" w:rsidRPr="00242175">
        <w:rPr>
          <w:b/>
          <w:i/>
        </w:rPr>
        <w:t>po</w:t>
      </w:r>
      <w:r w:rsidRPr="00242175">
        <w:rPr>
          <w:b/>
          <w:i/>
        </w:rPr>
        <w:t>sitories</w:t>
      </w:r>
      <w:r w:rsidR="001C3A27" w:rsidRPr="00242175">
        <w:rPr>
          <w:b/>
          <w:i/>
        </w:rPr>
        <w:t>, Data Models, Module API</w:t>
      </w:r>
    </w:p>
    <w:p w:rsidR="007E0AC1" w:rsidRDefault="007E0AC1" w:rsidP="007E0AC1">
      <w:pPr>
        <w:pStyle w:val="ListParagraph"/>
        <w:numPr>
          <w:ilvl w:val="1"/>
          <w:numId w:val="23"/>
        </w:numPr>
      </w:pPr>
      <w:r>
        <w:t xml:space="preserve">Những </w:t>
      </w:r>
      <w:r w:rsidR="0022562B">
        <w:t xml:space="preserve">khách hàng sử dụng gồm có: Controllers, Web service </w:t>
      </w:r>
      <w:r w:rsidR="007C0C50">
        <w:t xml:space="preserve">bằng cách gọi SOAP, REST API, các Modules khác thông qua các </w:t>
      </w:r>
      <w:r w:rsidR="00A0439B">
        <w:t>file di.xml</w:t>
      </w:r>
    </w:p>
    <w:p w:rsidR="008B4DF4" w:rsidRDefault="00FD4E26" w:rsidP="00047995">
      <w:pPr>
        <w:pStyle w:val="ListParagraph"/>
        <w:numPr>
          <w:ilvl w:val="0"/>
          <w:numId w:val="23"/>
        </w:numPr>
      </w:pPr>
      <w:r w:rsidRPr="00FD4E26">
        <w:rPr>
          <w:b/>
        </w:rPr>
        <w:lastRenderedPageBreak/>
        <w:t>Domain Layer</w:t>
      </w:r>
      <w:r>
        <w:t xml:space="preserve"> nằm</w:t>
      </w:r>
      <w:r w:rsidR="00ED3187">
        <w:t xml:space="preserve"> </w:t>
      </w:r>
      <w:r w:rsidR="00047995">
        <w:t xml:space="preserve">ở giữa lớp </w:t>
      </w:r>
      <w:r w:rsidR="00047995" w:rsidRPr="00047995">
        <w:t>Persistence layer</w:t>
      </w:r>
      <w:r w:rsidR="00047995">
        <w:t xml:space="preserve"> và lớp Service Layer, nó chứa </w:t>
      </w:r>
      <w:r w:rsidR="00647EC5">
        <w:t>các module xử lý logic nghiệp vụ</w:t>
      </w:r>
      <w:r w:rsidR="007C0C50">
        <w:t>.</w:t>
      </w:r>
    </w:p>
    <w:p w:rsidR="00D23192" w:rsidRDefault="00D23192" w:rsidP="000225AF">
      <w:pPr>
        <w:pStyle w:val="ListParagraph"/>
        <w:numPr>
          <w:ilvl w:val="1"/>
          <w:numId w:val="23"/>
        </w:numPr>
      </w:pPr>
      <w:r>
        <w:t xml:space="preserve">Lớp này chứa các </w:t>
      </w:r>
      <w:r w:rsidRPr="00EE653F">
        <w:rPr>
          <w:b/>
          <w:i/>
        </w:rPr>
        <w:t>Models</w:t>
      </w:r>
      <w:r w:rsidR="00EE653F" w:rsidRPr="00EE653F">
        <w:rPr>
          <w:b/>
          <w:i/>
        </w:rPr>
        <w:t xml:space="preserve"> </w:t>
      </w:r>
      <w:r w:rsidR="00EE653F" w:rsidRPr="00EE653F">
        <w:t>và</w:t>
      </w:r>
      <w:r w:rsidR="00EE653F" w:rsidRPr="00EE653F">
        <w:rPr>
          <w:b/>
          <w:i/>
        </w:rPr>
        <w:t xml:space="preserve"> Modules</w:t>
      </w:r>
      <w:r w:rsidR="00EE653F">
        <w:rPr>
          <w:b/>
          <w:i/>
        </w:rPr>
        <w:t xml:space="preserve"> </w:t>
      </w:r>
      <w:r w:rsidR="000225AF" w:rsidRPr="000225AF">
        <w:t>do lập trình viên tạo ra</w:t>
      </w:r>
    </w:p>
    <w:p w:rsidR="007C0C50" w:rsidRDefault="00D23192" w:rsidP="007C0C50">
      <w:pPr>
        <w:pStyle w:val="ListParagraph"/>
        <w:numPr>
          <w:ilvl w:val="1"/>
          <w:numId w:val="23"/>
        </w:numPr>
      </w:pPr>
      <w:r>
        <w:t xml:space="preserve">Lớp này có thể truy cập vào theo 3 cách: </w:t>
      </w:r>
      <w:r w:rsidR="007D5417">
        <w:t>Theo hợp đồng, Gọi trực tiếp</w:t>
      </w:r>
      <w:r w:rsidR="00B55E51">
        <w:t xml:space="preserve"> hoặc tự cắm vào các modules khác</w:t>
      </w:r>
    </w:p>
    <w:p w:rsidR="00B55E51" w:rsidRPr="003A6E78" w:rsidRDefault="00B55E51" w:rsidP="007C0C50">
      <w:pPr>
        <w:pStyle w:val="ListParagraph"/>
        <w:numPr>
          <w:ilvl w:val="1"/>
          <w:numId w:val="23"/>
        </w:numPr>
      </w:pPr>
      <w:r>
        <w:t xml:space="preserve">Để tự cắm vào các modules khác ta sử dụng </w:t>
      </w:r>
      <w:r w:rsidRPr="00B55E51">
        <w:rPr>
          <w:b/>
          <w:i/>
        </w:rPr>
        <w:t>event</w:t>
      </w:r>
      <w:r>
        <w:rPr>
          <w:b/>
          <w:i/>
        </w:rPr>
        <w:t xml:space="preserve">, plugin </w:t>
      </w:r>
      <w:r w:rsidRPr="008B3DCA">
        <w:t xml:space="preserve">hoặc </w:t>
      </w:r>
      <w:r w:rsidR="008B3DCA" w:rsidRPr="008B3DCA">
        <w:t>files</w:t>
      </w:r>
      <w:r w:rsidR="008B3DCA">
        <w:rPr>
          <w:b/>
          <w:i/>
        </w:rPr>
        <w:t xml:space="preserve"> di.xml</w:t>
      </w:r>
    </w:p>
    <w:p w:rsidR="003A6E78" w:rsidRPr="003A6E78" w:rsidRDefault="003A6E78" w:rsidP="00E4666F">
      <w:pPr>
        <w:pStyle w:val="ListParagraph"/>
        <w:numPr>
          <w:ilvl w:val="0"/>
          <w:numId w:val="23"/>
        </w:numPr>
        <w:jc w:val="left"/>
        <w:rPr>
          <w:b/>
        </w:rPr>
      </w:pPr>
      <w:r w:rsidRPr="003A6E78">
        <w:rPr>
          <w:b/>
        </w:rPr>
        <w:t xml:space="preserve">Persistence layer </w:t>
      </w:r>
      <w:r w:rsidR="00A206D7">
        <w:t xml:space="preserve">Đây là lớp cuối cùng trong tầng 4 lớp của magento 2. Nó làm việc trực tiếp với database thông qua việc thực thi các yêu cầu </w:t>
      </w:r>
      <w:r w:rsidR="00A206D7" w:rsidRPr="00E4666F">
        <w:rPr>
          <w:b/>
          <w:i/>
        </w:rPr>
        <w:t>CRUD</w:t>
      </w:r>
      <w:r w:rsidR="00A206D7">
        <w:t xml:space="preserve"> </w:t>
      </w:r>
      <w:r w:rsidR="00E4666F">
        <w:t xml:space="preserve">và </w:t>
      </w:r>
      <w:r w:rsidR="00E4666F" w:rsidRPr="00E4666F">
        <w:rPr>
          <w:b/>
          <w:i/>
        </w:rPr>
        <w:t>EAV</w:t>
      </w:r>
      <w:r w:rsidR="00E4666F">
        <w:t xml:space="preserve"> từ các lớp trên</w:t>
      </w:r>
    </w:p>
    <w:p w:rsidR="00B20C24" w:rsidRDefault="00464B48" w:rsidP="00464B48">
      <w:pPr>
        <w:pStyle w:val="Heading4"/>
      </w:pPr>
      <w:r>
        <w:t xml:space="preserve"> </w:t>
      </w:r>
      <w:r w:rsidR="003A2CF0">
        <w:t>Route</w:t>
      </w:r>
    </w:p>
    <w:p w:rsidR="00150C08" w:rsidRDefault="00150C08" w:rsidP="00D03A99">
      <w:pPr>
        <w:pStyle w:val="ListParagraph"/>
        <w:numPr>
          <w:ilvl w:val="0"/>
          <w:numId w:val="23"/>
        </w:numPr>
        <w:rPr>
          <w:lang w:eastAsia="x-none"/>
        </w:rPr>
      </w:pPr>
      <w:r>
        <w:rPr>
          <w:lang w:eastAsia="x-none"/>
        </w:rPr>
        <w:t xml:space="preserve">Định tuyến URL trong magento 2 có dạng sau: </w:t>
      </w:r>
    </w:p>
    <w:p w:rsidR="00150C08" w:rsidRDefault="00150C08" w:rsidP="00150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Consolas" w:eastAsia="Times New Roman" w:hAnsi="Consolas" w:cs="Courier New"/>
          <w:sz w:val="20"/>
          <w:szCs w:val="20"/>
          <w:lang w:val="vi-VN" w:eastAsia="vi-VN" w:bidi="ar-SA"/>
        </w:rPr>
      </w:pPr>
      <w:r>
        <w:rPr>
          <w:rFonts w:ascii="Consolas" w:eastAsia="Times New Roman" w:hAnsi="Consolas" w:cs="Courier New"/>
          <w:sz w:val="20"/>
          <w:szCs w:val="20"/>
          <w:lang w:val="vi-VN" w:eastAsia="vi-VN" w:bidi="ar-SA"/>
        </w:rPr>
        <w:tab/>
      </w:r>
      <w:r w:rsidRPr="00150C08">
        <w:rPr>
          <w:rFonts w:ascii="Consolas" w:eastAsia="Times New Roman" w:hAnsi="Consolas" w:cs="Courier New"/>
          <w:sz w:val="20"/>
          <w:szCs w:val="20"/>
          <w:lang w:val="vi-VN" w:eastAsia="vi-VN" w:bidi="ar-SA"/>
        </w:rPr>
        <w:t>&lt;store-url&gt;/&lt;store-code&gt;/&lt;front-name&gt;/&lt;controller-name&gt;/&lt;action-name&gt;</w:t>
      </w:r>
    </w:p>
    <w:p w:rsidR="00150C08" w:rsidRPr="00150C08" w:rsidRDefault="00150C08" w:rsidP="00150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eastAsia="Times New Roman" w:cs="Times New Roman"/>
          <w:lang w:val="en-US" w:eastAsia="vi-VN" w:bidi="ar-SA"/>
        </w:rPr>
      </w:pPr>
      <w:r>
        <w:rPr>
          <w:rFonts w:ascii="Consolas" w:eastAsia="Times New Roman" w:hAnsi="Consolas" w:cs="Courier New"/>
          <w:sz w:val="20"/>
          <w:szCs w:val="20"/>
          <w:lang w:val="vi-VN" w:eastAsia="vi-VN" w:bidi="ar-SA"/>
        </w:rPr>
        <w:tab/>
      </w:r>
      <w:r w:rsidRPr="00150C08">
        <w:rPr>
          <w:rFonts w:eastAsia="Times New Roman" w:cs="Times New Roman"/>
          <w:lang w:val="en-US" w:eastAsia="vi-VN" w:bidi="ar-SA"/>
        </w:rPr>
        <w:t xml:space="preserve">Trong đó: </w:t>
      </w:r>
    </w:p>
    <w:p w:rsidR="00150C08" w:rsidRDefault="00150C08" w:rsidP="00150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eastAsia="Times New Roman" w:cs="Times New Roman"/>
          <w:lang w:val="en-US" w:eastAsia="vi-VN" w:bidi="ar-SA"/>
        </w:rPr>
      </w:pPr>
      <w:r w:rsidRPr="00150C08">
        <w:rPr>
          <w:rFonts w:eastAsia="Times New Roman" w:cs="Times New Roman"/>
          <w:lang w:val="en-US" w:eastAsia="vi-VN" w:bidi="ar-SA"/>
        </w:rPr>
        <w:tab/>
      </w:r>
      <w:r w:rsidR="00452387" w:rsidRPr="00150C08">
        <w:rPr>
          <w:rFonts w:ascii="Consolas" w:eastAsia="Times New Roman" w:hAnsi="Consolas" w:cs="Courier New"/>
          <w:sz w:val="20"/>
          <w:szCs w:val="20"/>
          <w:lang w:val="vi-VN" w:eastAsia="vi-VN" w:bidi="ar-SA"/>
        </w:rPr>
        <w:t>&lt;store-url&gt;</w:t>
      </w:r>
      <w:r w:rsidR="00452387">
        <w:rPr>
          <w:rFonts w:ascii="Consolas" w:eastAsia="Times New Roman" w:hAnsi="Consolas" w:cs="Courier New"/>
          <w:sz w:val="20"/>
          <w:szCs w:val="20"/>
          <w:lang w:val="en-US" w:eastAsia="vi-VN" w:bidi="ar-SA"/>
        </w:rPr>
        <w:t xml:space="preserve">: </w:t>
      </w:r>
      <w:r w:rsidR="000F1535">
        <w:rPr>
          <w:rFonts w:eastAsia="Times New Roman" w:cs="Times New Roman"/>
          <w:lang w:val="en-US" w:eastAsia="vi-VN" w:bidi="ar-SA"/>
        </w:rPr>
        <w:t xml:space="preserve">Là đường dẫn mặc định URL. VD: </w:t>
      </w:r>
      <w:r w:rsidR="00542BFB">
        <w:rPr>
          <w:rFonts w:eastAsia="Times New Roman" w:cs="Times New Roman"/>
          <w:lang w:val="en-US" w:eastAsia="vi-VN" w:bidi="ar-SA"/>
        </w:rPr>
        <w:t>abc.com,…</w:t>
      </w:r>
    </w:p>
    <w:p w:rsidR="0087269B" w:rsidRDefault="00542BFB" w:rsidP="00150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eastAsia="Times New Roman" w:cs="Times New Roman"/>
          <w:lang w:val="en-US" w:eastAsia="vi-VN" w:bidi="ar-SA"/>
        </w:rPr>
      </w:pPr>
      <w:r>
        <w:rPr>
          <w:rFonts w:eastAsia="Times New Roman" w:cs="Times New Roman"/>
          <w:lang w:val="en-US" w:eastAsia="vi-VN" w:bidi="ar-SA"/>
        </w:rPr>
        <w:tab/>
      </w:r>
      <w:r w:rsidR="00452387" w:rsidRPr="00150C08">
        <w:rPr>
          <w:rFonts w:ascii="Consolas" w:eastAsia="Times New Roman" w:hAnsi="Consolas" w:cs="Courier New"/>
          <w:sz w:val="20"/>
          <w:szCs w:val="20"/>
          <w:lang w:val="vi-VN" w:eastAsia="vi-VN" w:bidi="ar-SA"/>
        </w:rPr>
        <w:t>&lt;store-code&gt;</w:t>
      </w:r>
      <w:r w:rsidR="00452387">
        <w:rPr>
          <w:rFonts w:ascii="Consolas" w:eastAsia="Times New Roman" w:hAnsi="Consolas" w:cs="Courier New"/>
          <w:sz w:val="20"/>
          <w:szCs w:val="20"/>
          <w:lang w:val="en-US" w:eastAsia="vi-VN" w:bidi="ar-SA"/>
        </w:rPr>
        <w:t xml:space="preserve">: </w:t>
      </w:r>
      <w:r>
        <w:rPr>
          <w:rFonts w:eastAsia="Times New Roman" w:cs="Times New Roman"/>
          <w:lang w:val="en-US" w:eastAsia="vi-VN" w:bidi="ar-SA"/>
        </w:rPr>
        <w:t xml:space="preserve">Front-end: Rỗng, </w:t>
      </w:r>
    </w:p>
    <w:p w:rsidR="00542BFB" w:rsidRDefault="0087269B" w:rsidP="00150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eastAsia="Times New Roman" w:cs="Times New Roman"/>
          <w:lang w:val="en-US" w:eastAsia="vi-VN" w:bidi="ar-SA"/>
        </w:rPr>
      </w:pPr>
      <w:r>
        <w:rPr>
          <w:rFonts w:eastAsia="Times New Roman" w:cs="Times New Roman"/>
          <w:lang w:val="en-US" w:eastAsia="vi-VN" w:bidi="ar-SA"/>
        </w:rPr>
        <w:tab/>
      </w:r>
      <w:r>
        <w:rPr>
          <w:rFonts w:eastAsia="Times New Roman" w:cs="Times New Roman"/>
          <w:lang w:val="en-US" w:eastAsia="vi-VN" w:bidi="ar-SA"/>
        </w:rPr>
        <w:tab/>
        <w:t xml:space="preserve">         </w:t>
      </w:r>
      <w:r w:rsidR="00542BFB">
        <w:rPr>
          <w:rFonts w:eastAsia="Times New Roman" w:cs="Times New Roman"/>
          <w:lang w:val="en-US" w:eastAsia="vi-VN" w:bidi="ar-SA"/>
        </w:rPr>
        <w:t xml:space="preserve">Back-end: </w:t>
      </w:r>
      <w:r w:rsidR="00542BFB" w:rsidRPr="00542BFB">
        <w:rPr>
          <w:rFonts w:eastAsia="Times New Roman" w:cs="Times New Roman"/>
          <w:lang w:val="en-US" w:eastAsia="vi-VN" w:bidi="ar-SA"/>
        </w:rPr>
        <w:t>admin: được lưu trong app/etc/env.php</w:t>
      </w:r>
    </w:p>
    <w:p w:rsidR="00E05FE9" w:rsidRDefault="00E05FE9" w:rsidP="00150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eastAsia="Times New Roman" w:cs="Times New Roman"/>
          <w:lang w:val="en-US" w:eastAsia="vi-VN" w:bidi="ar-SA"/>
        </w:rPr>
      </w:pPr>
      <w:r>
        <w:rPr>
          <w:rFonts w:eastAsia="Times New Roman" w:cs="Times New Roman"/>
          <w:lang w:val="en-US" w:eastAsia="vi-VN" w:bidi="ar-SA"/>
        </w:rPr>
        <w:tab/>
      </w:r>
      <w:r w:rsidR="0087269B" w:rsidRPr="00150C08">
        <w:rPr>
          <w:rFonts w:ascii="Consolas" w:eastAsia="Times New Roman" w:hAnsi="Consolas" w:cs="Courier New"/>
          <w:sz w:val="20"/>
          <w:szCs w:val="20"/>
          <w:lang w:val="vi-VN" w:eastAsia="vi-VN" w:bidi="ar-SA"/>
        </w:rPr>
        <w:t>&lt;front-name&gt;</w:t>
      </w:r>
      <w:r w:rsidR="0087269B">
        <w:rPr>
          <w:rFonts w:ascii="Consolas" w:eastAsia="Times New Roman" w:hAnsi="Consolas" w:cs="Courier New"/>
          <w:sz w:val="20"/>
          <w:szCs w:val="20"/>
          <w:lang w:val="en-US" w:eastAsia="vi-VN" w:bidi="ar-SA"/>
        </w:rPr>
        <w:t xml:space="preserve">: </w:t>
      </w:r>
      <w:r w:rsidRPr="00E05FE9">
        <w:rPr>
          <w:rFonts w:eastAsia="Times New Roman" w:cs="Times New Roman"/>
          <w:lang w:val="en-US" w:eastAsia="vi-VN" w:bidi="ar-SA"/>
        </w:rPr>
        <w:t>frontname của route được khai báo trong routes.xml</w:t>
      </w:r>
    </w:p>
    <w:p w:rsidR="00E05FE9" w:rsidRDefault="00E05FE9" w:rsidP="00150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eastAsia="Times New Roman" w:cs="Times New Roman"/>
          <w:lang w:val="en-US" w:eastAsia="vi-VN" w:bidi="ar-SA"/>
        </w:rPr>
      </w:pPr>
      <w:r>
        <w:rPr>
          <w:rFonts w:eastAsia="Times New Roman" w:cs="Times New Roman"/>
          <w:lang w:val="en-US" w:eastAsia="vi-VN" w:bidi="ar-SA"/>
        </w:rPr>
        <w:tab/>
      </w:r>
      <w:r w:rsidR="0087269B" w:rsidRPr="00150C08">
        <w:rPr>
          <w:rFonts w:ascii="Consolas" w:eastAsia="Times New Roman" w:hAnsi="Consolas" w:cs="Courier New"/>
          <w:sz w:val="20"/>
          <w:szCs w:val="20"/>
          <w:lang w:val="vi-VN" w:eastAsia="vi-VN" w:bidi="ar-SA"/>
        </w:rPr>
        <w:t>&lt;controller-name&gt;</w:t>
      </w:r>
      <w:r w:rsidR="0087269B">
        <w:rPr>
          <w:rFonts w:ascii="Consolas" w:eastAsia="Times New Roman" w:hAnsi="Consolas" w:cs="Courier New"/>
          <w:sz w:val="20"/>
          <w:szCs w:val="20"/>
          <w:lang w:val="en-US" w:eastAsia="vi-VN" w:bidi="ar-SA"/>
        </w:rPr>
        <w:t xml:space="preserve">: </w:t>
      </w:r>
      <w:r w:rsidR="00452387">
        <w:rPr>
          <w:rFonts w:eastAsia="Times New Roman" w:cs="Times New Roman"/>
          <w:lang w:val="en-US" w:eastAsia="vi-VN" w:bidi="ar-SA"/>
        </w:rPr>
        <w:t>T</w:t>
      </w:r>
      <w:r w:rsidR="00452387" w:rsidRPr="00452387">
        <w:rPr>
          <w:rFonts w:eastAsia="Times New Roman" w:cs="Times New Roman"/>
          <w:lang w:val="en-US" w:eastAsia="vi-VN" w:bidi="ar-SA"/>
        </w:rPr>
        <w:t>ên của thư mục controller</w:t>
      </w:r>
    </w:p>
    <w:p w:rsidR="00452387" w:rsidRPr="00150C08" w:rsidRDefault="00452387" w:rsidP="00150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eastAsia="Times New Roman" w:cs="Times New Roman"/>
          <w:lang w:val="en-US" w:eastAsia="vi-VN" w:bidi="ar-SA"/>
        </w:rPr>
      </w:pPr>
      <w:r>
        <w:rPr>
          <w:rFonts w:eastAsia="Times New Roman" w:cs="Times New Roman"/>
          <w:lang w:val="en-US" w:eastAsia="vi-VN" w:bidi="ar-SA"/>
        </w:rPr>
        <w:tab/>
      </w:r>
      <w:r w:rsidR="0087269B" w:rsidRPr="00150C08">
        <w:rPr>
          <w:rFonts w:ascii="Consolas" w:eastAsia="Times New Roman" w:hAnsi="Consolas" w:cs="Courier New"/>
          <w:sz w:val="20"/>
          <w:szCs w:val="20"/>
          <w:lang w:val="vi-VN" w:eastAsia="vi-VN" w:bidi="ar-SA"/>
        </w:rPr>
        <w:t>&lt;action-name&gt;</w:t>
      </w:r>
      <w:r w:rsidR="0087269B">
        <w:rPr>
          <w:rFonts w:ascii="Consolas" w:eastAsia="Times New Roman" w:hAnsi="Consolas" w:cs="Courier New"/>
          <w:sz w:val="20"/>
          <w:szCs w:val="20"/>
          <w:lang w:val="en-US" w:eastAsia="vi-VN" w:bidi="ar-SA"/>
        </w:rPr>
        <w:t xml:space="preserve">: </w:t>
      </w:r>
      <w:r>
        <w:rPr>
          <w:rFonts w:eastAsia="Times New Roman" w:cs="Times New Roman"/>
          <w:lang w:val="en-US" w:eastAsia="vi-VN" w:bidi="ar-SA"/>
        </w:rPr>
        <w:t>T</w:t>
      </w:r>
      <w:r w:rsidRPr="00452387">
        <w:rPr>
          <w:rFonts w:eastAsia="Times New Roman" w:cs="Times New Roman"/>
          <w:lang w:val="en-US" w:eastAsia="vi-VN" w:bidi="ar-SA"/>
        </w:rPr>
        <w:t>ên của file action</w:t>
      </w:r>
    </w:p>
    <w:p w:rsidR="00301151" w:rsidRDefault="00D80927" w:rsidP="006E109E">
      <w:pPr>
        <w:pStyle w:val="ListParagraph"/>
        <w:numPr>
          <w:ilvl w:val="1"/>
          <w:numId w:val="23"/>
        </w:numPr>
        <w:rPr>
          <w:lang w:eastAsia="x-none"/>
        </w:rPr>
      </w:pPr>
      <w:r>
        <w:rPr>
          <w:lang w:eastAsia="x-none"/>
        </w:rPr>
        <w:t>Đường dẫn tới thư mục</w:t>
      </w:r>
      <w:r w:rsidR="00F601FA">
        <w:rPr>
          <w:lang w:eastAsia="x-none"/>
        </w:rPr>
        <w:t xml:space="preserve"> routes.xml</w:t>
      </w:r>
      <w:r>
        <w:rPr>
          <w:lang w:eastAsia="x-none"/>
        </w:rPr>
        <w:t xml:space="preserve"> trong module: etc/&lt;area&gt;/routes.xml</w:t>
      </w:r>
    </w:p>
    <w:tbl>
      <w:tblPr>
        <w:tblW w:w="16425" w:type="dxa"/>
        <w:tblInd w:w="-150" w:type="dxa"/>
        <w:tblCellMar>
          <w:top w:w="15" w:type="dxa"/>
          <w:left w:w="15" w:type="dxa"/>
          <w:bottom w:w="15" w:type="dxa"/>
          <w:right w:w="15" w:type="dxa"/>
        </w:tblCellMar>
        <w:tblLook w:val="04A0" w:firstRow="1" w:lastRow="0" w:firstColumn="1" w:lastColumn="0" w:noHBand="0" w:noVBand="1"/>
      </w:tblPr>
      <w:tblGrid>
        <w:gridCol w:w="525"/>
        <w:gridCol w:w="15900"/>
      </w:tblGrid>
      <w:tr w:rsidR="00EA612F" w:rsidRPr="00EA612F" w:rsidTr="00EA612F">
        <w:tc>
          <w:tcPr>
            <w:tcW w:w="525" w:type="dxa"/>
            <w:tcMar>
              <w:top w:w="0" w:type="dxa"/>
              <w:left w:w="0" w:type="dxa"/>
              <w:bottom w:w="0" w:type="dxa"/>
              <w:right w:w="0" w:type="dxa"/>
            </w:tcMar>
            <w:vAlign w:val="center"/>
            <w:hideMark/>
          </w:tcPr>
          <w:p w:rsidR="00EA612F" w:rsidRPr="00EA612F" w:rsidRDefault="00EA612F" w:rsidP="00EA612F">
            <w:pPr>
              <w:framePr w:w="9481" w:hSpace="180" w:wrap="around" w:vAnchor="text" w:hAnchor="page" w:x="1951" w:y="47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center"/>
              <w:rPr>
                <w:rFonts w:ascii="Consolas" w:eastAsia="Times New Roman" w:hAnsi="Consolas" w:cs="Courier New"/>
                <w:sz w:val="20"/>
                <w:szCs w:val="20"/>
                <w:lang w:val="vi-VN" w:eastAsia="vi-VN" w:bidi="ar-SA"/>
              </w:rPr>
            </w:pPr>
          </w:p>
          <w:p w:rsidR="00EA612F" w:rsidRPr="00EA612F" w:rsidRDefault="00EA612F" w:rsidP="00EA612F">
            <w:pPr>
              <w:framePr w:w="9481" w:hSpace="180" w:wrap="around" w:vAnchor="text" w:hAnchor="page" w:x="1951" w:y="47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center"/>
              <w:rPr>
                <w:rFonts w:ascii="Consolas" w:eastAsia="Times New Roman" w:hAnsi="Consolas" w:cs="Courier New"/>
                <w:sz w:val="20"/>
                <w:szCs w:val="20"/>
                <w:lang w:val="vi-VN" w:eastAsia="vi-VN" w:bidi="ar-SA"/>
              </w:rPr>
            </w:pPr>
          </w:p>
          <w:p w:rsidR="00EA612F" w:rsidRPr="00EA612F" w:rsidRDefault="00EA612F" w:rsidP="00EA612F">
            <w:pPr>
              <w:framePr w:w="9481" w:hSpace="180" w:wrap="around" w:vAnchor="text" w:hAnchor="page" w:x="1951" w:y="47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center"/>
              <w:rPr>
                <w:rFonts w:ascii="Consolas" w:eastAsia="Times New Roman" w:hAnsi="Consolas" w:cs="Courier New"/>
                <w:sz w:val="20"/>
                <w:szCs w:val="20"/>
                <w:lang w:val="vi-VN" w:eastAsia="vi-VN" w:bidi="ar-SA"/>
              </w:rPr>
            </w:pPr>
          </w:p>
          <w:p w:rsidR="00EA612F" w:rsidRPr="00EA612F" w:rsidRDefault="00EA612F" w:rsidP="00EA612F">
            <w:pPr>
              <w:framePr w:w="9481" w:hSpace="180" w:wrap="around" w:vAnchor="text" w:hAnchor="page" w:x="1951" w:y="47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center"/>
              <w:rPr>
                <w:rFonts w:ascii="Consolas" w:eastAsia="Times New Roman" w:hAnsi="Consolas" w:cs="Courier New"/>
                <w:sz w:val="20"/>
                <w:szCs w:val="20"/>
                <w:lang w:val="vi-VN" w:eastAsia="vi-VN" w:bidi="ar-SA"/>
              </w:rPr>
            </w:pPr>
          </w:p>
          <w:p w:rsidR="00EA612F" w:rsidRPr="00EA612F" w:rsidRDefault="00EA612F" w:rsidP="00EA612F">
            <w:pPr>
              <w:framePr w:w="9481" w:hSpace="180" w:wrap="around" w:vAnchor="text" w:hAnchor="page" w:x="1951" w:y="47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center"/>
              <w:rPr>
                <w:rFonts w:ascii="Consolas" w:eastAsia="Times New Roman" w:hAnsi="Consolas" w:cs="Courier New"/>
                <w:sz w:val="20"/>
                <w:szCs w:val="20"/>
                <w:lang w:val="vi-VN" w:eastAsia="vi-VN" w:bidi="ar-SA"/>
              </w:rPr>
            </w:pPr>
          </w:p>
          <w:p w:rsidR="00EA612F" w:rsidRPr="00EA612F" w:rsidRDefault="00EA612F" w:rsidP="00EA612F">
            <w:pPr>
              <w:framePr w:w="9481" w:hSpace="180" w:wrap="around" w:vAnchor="text" w:hAnchor="page" w:x="1951" w:y="47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center"/>
              <w:rPr>
                <w:rFonts w:ascii="Consolas" w:eastAsia="Times New Roman" w:hAnsi="Consolas" w:cs="Courier New"/>
                <w:sz w:val="20"/>
                <w:szCs w:val="20"/>
                <w:lang w:val="vi-VN" w:eastAsia="vi-VN" w:bidi="ar-SA"/>
              </w:rPr>
            </w:pPr>
          </w:p>
          <w:p w:rsidR="00EA612F" w:rsidRPr="00EA612F" w:rsidRDefault="00EA612F" w:rsidP="00EA612F">
            <w:pPr>
              <w:framePr w:w="9481" w:hSpace="180" w:wrap="around" w:vAnchor="text" w:hAnchor="page" w:x="1951" w:y="47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center"/>
              <w:rPr>
                <w:rFonts w:ascii="Consolas" w:eastAsia="Times New Roman" w:hAnsi="Consolas" w:cs="Courier New"/>
                <w:sz w:val="20"/>
                <w:szCs w:val="20"/>
                <w:lang w:val="vi-VN" w:eastAsia="vi-VN" w:bidi="ar-SA"/>
              </w:rPr>
            </w:pPr>
          </w:p>
          <w:p w:rsidR="00EA612F" w:rsidRPr="00EA612F" w:rsidRDefault="00EA612F" w:rsidP="00EA612F">
            <w:pPr>
              <w:framePr w:w="9481" w:hSpace="180" w:wrap="around" w:vAnchor="text" w:hAnchor="page" w:x="1951" w:y="479"/>
              <w:spacing w:line="240" w:lineRule="auto"/>
              <w:ind w:firstLine="0"/>
              <w:jc w:val="left"/>
              <w:rPr>
                <w:rFonts w:eastAsia="Times New Roman" w:cs="Times New Roman"/>
                <w:sz w:val="20"/>
                <w:szCs w:val="20"/>
                <w:lang w:val="vi-VN" w:eastAsia="vi-VN" w:bidi="ar-SA"/>
              </w:rPr>
            </w:pPr>
          </w:p>
        </w:tc>
        <w:tc>
          <w:tcPr>
            <w:tcW w:w="0" w:type="auto"/>
            <w:tcMar>
              <w:top w:w="0" w:type="dxa"/>
              <w:left w:w="0" w:type="dxa"/>
              <w:bottom w:w="0" w:type="dxa"/>
              <w:right w:w="0" w:type="dxa"/>
            </w:tcMar>
            <w:vAlign w:val="center"/>
            <w:hideMark/>
          </w:tcPr>
          <w:p w:rsidR="00EA612F" w:rsidRDefault="00EA612F" w:rsidP="00EA612F">
            <w:pPr>
              <w:framePr w:w="9481" w:hSpace="180" w:wrap="around" w:vAnchor="text" w:hAnchor="page" w:x="1951" w:y="47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nsolas" w:eastAsia="Times New Roman" w:hAnsi="Consolas" w:cs="Courier New"/>
                <w:color w:val="333333"/>
                <w:sz w:val="20"/>
                <w:szCs w:val="20"/>
                <w:lang w:val="vi-VN" w:eastAsia="vi-VN" w:bidi="ar-SA"/>
              </w:rPr>
            </w:pPr>
            <w:r w:rsidRPr="00EA612F">
              <w:rPr>
                <w:rFonts w:ascii="Consolas" w:eastAsia="Times New Roman" w:hAnsi="Consolas" w:cs="Courier New"/>
                <w:color w:val="116BAB"/>
                <w:sz w:val="20"/>
                <w:szCs w:val="20"/>
                <w:lang w:val="vi-VN" w:eastAsia="vi-VN" w:bidi="ar-SA"/>
              </w:rPr>
              <w:t>&lt;config</w:t>
            </w:r>
            <w:r w:rsidRPr="00EA612F">
              <w:rPr>
                <w:rFonts w:ascii="Consolas" w:eastAsia="Times New Roman" w:hAnsi="Consolas" w:cs="Courier New"/>
                <w:sz w:val="20"/>
                <w:szCs w:val="20"/>
                <w:lang w:val="vi-VN" w:eastAsia="vi-VN" w:bidi="ar-SA"/>
              </w:rPr>
              <w:t xml:space="preserve"> </w:t>
            </w:r>
            <w:r w:rsidRPr="00EA612F">
              <w:rPr>
                <w:rFonts w:ascii="Consolas" w:eastAsia="Times New Roman" w:hAnsi="Consolas" w:cs="Courier New"/>
                <w:color w:val="333333"/>
                <w:sz w:val="20"/>
                <w:szCs w:val="20"/>
                <w:lang w:val="vi-VN" w:eastAsia="vi-VN" w:bidi="ar-SA"/>
              </w:rPr>
              <w:t>xmlns:xsi=</w:t>
            </w:r>
            <w:r w:rsidRPr="00EA612F">
              <w:rPr>
                <w:rFonts w:ascii="Consolas" w:eastAsia="Times New Roman" w:hAnsi="Consolas" w:cs="Courier New"/>
                <w:color w:val="098279"/>
                <w:sz w:val="20"/>
                <w:szCs w:val="20"/>
                <w:lang w:val="vi-VN" w:eastAsia="vi-VN" w:bidi="ar-SA"/>
              </w:rPr>
              <w:t>"http://www.w3.org/2001/XMLSchema-instance"</w:t>
            </w:r>
            <w:r w:rsidRPr="00EA612F">
              <w:rPr>
                <w:rFonts w:ascii="Consolas" w:eastAsia="Times New Roman" w:hAnsi="Consolas" w:cs="Courier New"/>
                <w:sz w:val="20"/>
                <w:szCs w:val="20"/>
                <w:lang w:val="vi-VN" w:eastAsia="vi-VN" w:bidi="ar-SA"/>
              </w:rPr>
              <w:t xml:space="preserve"> </w:t>
            </w:r>
            <w:r w:rsidRPr="00EA612F">
              <w:rPr>
                <w:rFonts w:ascii="Consolas" w:eastAsia="Times New Roman" w:hAnsi="Consolas" w:cs="Courier New"/>
                <w:color w:val="333333"/>
                <w:sz w:val="20"/>
                <w:szCs w:val="20"/>
                <w:lang w:val="vi-VN" w:eastAsia="vi-VN" w:bidi="ar-SA"/>
              </w:rPr>
              <w:t>xsi:noNamespaceSchema</w:t>
            </w:r>
          </w:p>
          <w:p w:rsidR="00EA612F" w:rsidRPr="00EA612F" w:rsidRDefault="00EA612F" w:rsidP="00EA612F">
            <w:pPr>
              <w:framePr w:w="9481" w:hSpace="180" w:wrap="around" w:vAnchor="text" w:hAnchor="page" w:x="1951" w:y="47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nsolas" w:eastAsia="Times New Roman" w:hAnsi="Consolas" w:cs="Courier New"/>
                <w:sz w:val="20"/>
                <w:szCs w:val="20"/>
                <w:lang w:val="vi-VN" w:eastAsia="vi-VN" w:bidi="ar-SA"/>
              </w:rPr>
            </w:pPr>
            <w:r w:rsidRPr="00EA612F">
              <w:rPr>
                <w:rFonts w:ascii="Consolas" w:eastAsia="Times New Roman" w:hAnsi="Consolas" w:cs="Courier New"/>
                <w:color w:val="333333"/>
                <w:sz w:val="20"/>
                <w:szCs w:val="20"/>
                <w:lang w:val="vi-VN" w:eastAsia="vi-VN" w:bidi="ar-SA"/>
              </w:rPr>
              <w:t>Location=</w:t>
            </w:r>
            <w:r w:rsidRPr="00EA612F">
              <w:rPr>
                <w:rFonts w:ascii="Consolas" w:eastAsia="Times New Roman" w:hAnsi="Consolas" w:cs="Courier New"/>
                <w:color w:val="098279"/>
                <w:sz w:val="20"/>
                <w:szCs w:val="20"/>
                <w:lang w:val="vi-VN" w:eastAsia="vi-VN" w:bidi="ar-SA"/>
              </w:rPr>
              <w:t>"urn:magento:framework:App/etc/routes.xsd"</w:t>
            </w:r>
            <w:r w:rsidRPr="00EA612F">
              <w:rPr>
                <w:rFonts w:ascii="Consolas" w:eastAsia="Times New Roman" w:hAnsi="Consolas" w:cs="Courier New"/>
                <w:color w:val="116BAB"/>
                <w:sz w:val="20"/>
                <w:szCs w:val="20"/>
                <w:lang w:val="vi-VN" w:eastAsia="vi-VN" w:bidi="ar-SA"/>
              </w:rPr>
              <w:t>&gt;</w:t>
            </w:r>
          </w:p>
          <w:p w:rsidR="00EA612F" w:rsidRPr="00EA612F" w:rsidRDefault="00EA612F" w:rsidP="00EA612F">
            <w:pPr>
              <w:framePr w:w="9481" w:hSpace="180" w:wrap="around" w:vAnchor="text" w:hAnchor="page" w:x="1951" w:y="47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nsolas" w:eastAsia="Times New Roman" w:hAnsi="Consolas" w:cs="Courier New"/>
                <w:sz w:val="20"/>
                <w:szCs w:val="20"/>
                <w:lang w:val="vi-VN" w:eastAsia="vi-VN" w:bidi="ar-SA"/>
              </w:rPr>
            </w:pPr>
            <w:r w:rsidRPr="00EA612F">
              <w:rPr>
                <w:rFonts w:ascii="Consolas" w:eastAsia="Times New Roman" w:hAnsi="Consolas" w:cs="Courier New"/>
                <w:sz w:val="20"/>
                <w:szCs w:val="20"/>
                <w:lang w:val="vi-VN" w:eastAsia="vi-VN" w:bidi="ar-SA"/>
              </w:rPr>
              <w:t xml:space="preserve">    </w:t>
            </w:r>
            <w:r w:rsidRPr="00EA612F">
              <w:rPr>
                <w:rFonts w:ascii="Consolas" w:eastAsia="Times New Roman" w:hAnsi="Consolas" w:cs="Courier New"/>
                <w:color w:val="116BAB"/>
                <w:sz w:val="20"/>
                <w:szCs w:val="20"/>
                <w:lang w:val="vi-VN" w:eastAsia="vi-VN" w:bidi="ar-SA"/>
              </w:rPr>
              <w:t>&lt;router</w:t>
            </w:r>
            <w:r w:rsidRPr="00EA612F">
              <w:rPr>
                <w:rFonts w:ascii="Consolas" w:eastAsia="Times New Roman" w:hAnsi="Consolas" w:cs="Courier New"/>
                <w:sz w:val="20"/>
                <w:szCs w:val="20"/>
                <w:lang w:val="vi-VN" w:eastAsia="vi-VN" w:bidi="ar-SA"/>
              </w:rPr>
              <w:t xml:space="preserve"> </w:t>
            </w:r>
            <w:r w:rsidRPr="00EA612F">
              <w:rPr>
                <w:rFonts w:ascii="Consolas" w:eastAsia="Times New Roman" w:hAnsi="Consolas" w:cs="Courier New"/>
                <w:color w:val="333333"/>
                <w:sz w:val="20"/>
                <w:szCs w:val="20"/>
                <w:lang w:val="vi-VN" w:eastAsia="vi-VN" w:bidi="ar-SA"/>
              </w:rPr>
              <w:t>id=</w:t>
            </w:r>
            <w:r w:rsidRPr="00EA612F">
              <w:rPr>
                <w:rFonts w:ascii="Consolas" w:eastAsia="Times New Roman" w:hAnsi="Consolas" w:cs="Courier New"/>
                <w:color w:val="098279"/>
                <w:sz w:val="20"/>
                <w:szCs w:val="20"/>
                <w:lang w:val="vi-VN" w:eastAsia="vi-VN" w:bidi="ar-SA"/>
              </w:rPr>
              <w:t>"%routerId%"</w:t>
            </w:r>
            <w:r w:rsidRPr="00EA612F">
              <w:rPr>
                <w:rFonts w:ascii="Consolas" w:eastAsia="Times New Roman" w:hAnsi="Consolas" w:cs="Courier New"/>
                <w:color w:val="116BAB"/>
                <w:sz w:val="20"/>
                <w:szCs w:val="20"/>
                <w:lang w:val="vi-VN" w:eastAsia="vi-VN" w:bidi="ar-SA"/>
              </w:rPr>
              <w:t>&gt;</w:t>
            </w:r>
          </w:p>
          <w:p w:rsidR="00EA612F" w:rsidRPr="00EA612F" w:rsidRDefault="00EA612F" w:rsidP="00EA612F">
            <w:pPr>
              <w:framePr w:w="9481" w:hSpace="180" w:wrap="around" w:vAnchor="text" w:hAnchor="page" w:x="1951" w:y="47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nsolas" w:eastAsia="Times New Roman" w:hAnsi="Consolas" w:cs="Courier New"/>
                <w:sz w:val="20"/>
                <w:szCs w:val="20"/>
                <w:lang w:val="vi-VN" w:eastAsia="vi-VN" w:bidi="ar-SA"/>
              </w:rPr>
            </w:pPr>
            <w:r w:rsidRPr="00EA612F">
              <w:rPr>
                <w:rFonts w:ascii="Consolas" w:eastAsia="Times New Roman" w:hAnsi="Consolas" w:cs="Courier New"/>
                <w:sz w:val="20"/>
                <w:szCs w:val="20"/>
                <w:lang w:val="vi-VN" w:eastAsia="vi-VN" w:bidi="ar-SA"/>
              </w:rPr>
              <w:t xml:space="preserve">        </w:t>
            </w:r>
            <w:r w:rsidRPr="00EA612F">
              <w:rPr>
                <w:rFonts w:ascii="Consolas" w:eastAsia="Times New Roman" w:hAnsi="Consolas" w:cs="Courier New"/>
                <w:color w:val="116BAB"/>
                <w:sz w:val="20"/>
                <w:szCs w:val="20"/>
                <w:lang w:val="vi-VN" w:eastAsia="vi-VN" w:bidi="ar-SA"/>
              </w:rPr>
              <w:t>&lt;route</w:t>
            </w:r>
            <w:r w:rsidRPr="00EA612F">
              <w:rPr>
                <w:rFonts w:ascii="Consolas" w:eastAsia="Times New Roman" w:hAnsi="Consolas" w:cs="Courier New"/>
                <w:sz w:val="20"/>
                <w:szCs w:val="20"/>
                <w:lang w:val="vi-VN" w:eastAsia="vi-VN" w:bidi="ar-SA"/>
              </w:rPr>
              <w:t xml:space="preserve"> </w:t>
            </w:r>
            <w:r w:rsidRPr="00EA612F">
              <w:rPr>
                <w:rFonts w:ascii="Consolas" w:eastAsia="Times New Roman" w:hAnsi="Consolas" w:cs="Courier New"/>
                <w:color w:val="333333"/>
                <w:sz w:val="20"/>
                <w:szCs w:val="20"/>
                <w:lang w:val="vi-VN" w:eastAsia="vi-VN" w:bidi="ar-SA"/>
              </w:rPr>
              <w:t>id=</w:t>
            </w:r>
            <w:r w:rsidRPr="00EA612F">
              <w:rPr>
                <w:rFonts w:ascii="Consolas" w:eastAsia="Times New Roman" w:hAnsi="Consolas" w:cs="Courier New"/>
                <w:color w:val="098279"/>
                <w:sz w:val="20"/>
                <w:szCs w:val="20"/>
                <w:lang w:val="vi-VN" w:eastAsia="vi-VN" w:bidi="ar-SA"/>
              </w:rPr>
              <w:t>"%routeId%"</w:t>
            </w:r>
            <w:r w:rsidRPr="00EA612F">
              <w:rPr>
                <w:rFonts w:ascii="Consolas" w:eastAsia="Times New Roman" w:hAnsi="Consolas" w:cs="Courier New"/>
                <w:sz w:val="20"/>
                <w:szCs w:val="20"/>
                <w:lang w:val="vi-VN" w:eastAsia="vi-VN" w:bidi="ar-SA"/>
              </w:rPr>
              <w:t xml:space="preserve"> </w:t>
            </w:r>
            <w:r w:rsidRPr="00EA612F">
              <w:rPr>
                <w:rFonts w:ascii="Consolas" w:eastAsia="Times New Roman" w:hAnsi="Consolas" w:cs="Courier New"/>
                <w:color w:val="333333"/>
                <w:sz w:val="20"/>
                <w:szCs w:val="20"/>
                <w:lang w:val="vi-VN" w:eastAsia="vi-VN" w:bidi="ar-SA"/>
              </w:rPr>
              <w:t>frontName=</w:t>
            </w:r>
            <w:r w:rsidRPr="00EA612F">
              <w:rPr>
                <w:rFonts w:ascii="Consolas" w:eastAsia="Times New Roman" w:hAnsi="Consolas" w:cs="Courier New"/>
                <w:color w:val="098279"/>
                <w:sz w:val="20"/>
                <w:szCs w:val="20"/>
                <w:lang w:val="vi-VN" w:eastAsia="vi-VN" w:bidi="ar-SA"/>
              </w:rPr>
              <w:t>"%frontName%"</w:t>
            </w:r>
            <w:r w:rsidRPr="00EA612F">
              <w:rPr>
                <w:rFonts w:ascii="Consolas" w:eastAsia="Times New Roman" w:hAnsi="Consolas" w:cs="Courier New"/>
                <w:color w:val="116BAB"/>
                <w:sz w:val="20"/>
                <w:szCs w:val="20"/>
                <w:lang w:val="vi-VN" w:eastAsia="vi-VN" w:bidi="ar-SA"/>
              </w:rPr>
              <w:t>&gt;</w:t>
            </w:r>
          </w:p>
          <w:p w:rsidR="00EA612F" w:rsidRPr="00EA612F" w:rsidRDefault="00EA612F" w:rsidP="00EA612F">
            <w:pPr>
              <w:framePr w:w="9481" w:hSpace="180" w:wrap="around" w:vAnchor="text" w:hAnchor="page" w:x="1951" w:y="47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nsolas" w:eastAsia="Times New Roman" w:hAnsi="Consolas" w:cs="Courier New"/>
                <w:sz w:val="20"/>
                <w:szCs w:val="20"/>
                <w:lang w:val="vi-VN" w:eastAsia="vi-VN" w:bidi="ar-SA"/>
              </w:rPr>
            </w:pPr>
            <w:r w:rsidRPr="00EA612F">
              <w:rPr>
                <w:rFonts w:ascii="Consolas" w:eastAsia="Times New Roman" w:hAnsi="Consolas" w:cs="Courier New"/>
                <w:sz w:val="20"/>
                <w:szCs w:val="20"/>
                <w:lang w:val="vi-VN" w:eastAsia="vi-VN" w:bidi="ar-SA"/>
              </w:rPr>
              <w:t xml:space="preserve">            </w:t>
            </w:r>
            <w:r w:rsidRPr="00EA612F">
              <w:rPr>
                <w:rFonts w:ascii="Consolas" w:eastAsia="Times New Roman" w:hAnsi="Consolas" w:cs="Courier New"/>
                <w:color w:val="116BAB"/>
                <w:sz w:val="20"/>
                <w:szCs w:val="20"/>
                <w:lang w:val="vi-VN" w:eastAsia="vi-VN" w:bidi="ar-SA"/>
              </w:rPr>
              <w:t>&lt;module</w:t>
            </w:r>
            <w:r w:rsidRPr="00EA612F">
              <w:rPr>
                <w:rFonts w:ascii="Consolas" w:eastAsia="Times New Roman" w:hAnsi="Consolas" w:cs="Courier New"/>
                <w:sz w:val="20"/>
                <w:szCs w:val="20"/>
                <w:lang w:val="vi-VN" w:eastAsia="vi-VN" w:bidi="ar-SA"/>
              </w:rPr>
              <w:t xml:space="preserve"> </w:t>
            </w:r>
            <w:r w:rsidRPr="00EA612F">
              <w:rPr>
                <w:rFonts w:ascii="Consolas" w:eastAsia="Times New Roman" w:hAnsi="Consolas" w:cs="Courier New"/>
                <w:color w:val="333333"/>
                <w:sz w:val="20"/>
                <w:szCs w:val="20"/>
                <w:lang w:val="vi-VN" w:eastAsia="vi-VN" w:bidi="ar-SA"/>
              </w:rPr>
              <w:t>name=</w:t>
            </w:r>
            <w:r w:rsidRPr="00EA612F">
              <w:rPr>
                <w:rFonts w:ascii="Consolas" w:eastAsia="Times New Roman" w:hAnsi="Consolas" w:cs="Courier New"/>
                <w:color w:val="098279"/>
                <w:sz w:val="20"/>
                <w:szCs w:val="20"/>
                <w:lang w:val="vi-VN" w:eastAsia="vi-VN" w:bidi="ar-SA"/>
              </w:rPr>
              <w:t>"%moduleName%"</w:t>
            </w:r>
            <w:r w:rsidRPr="00EA612F">
              <w:rPr>
                <w:rFonts w:ascii="Consolas" w:eastAsia="Times New Roman" w:hAnsi="Consolas" w:cs="Courier New"/>
                <w:color w:val="116BAB"/>
                <w:sz w:val="20"/>
                <w:szCs w:val="20"/>
                <w:lang w:val="vi-VN" w:eastAsia="vi-VN" w:bidi="ar-SA"/>
              </w:rPr>
              <w:t>/&gt;</w:t>
            </w:r>
          </w:p>
          <w:p w:rsidR="00EA612F" w:rsidRPr="00EA612F" w:rsidRDefault="00EA612F" w:rsidP="00EA612F">
            <w:pPr>
              <w:framePr w:w="9481" w:hSpace="180" w:wrap="around" w:vAnchor="text" w:hAnchor="page" w:x="1951" w:y="47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nsolas" w:eastAsia="Times New Roman" w:hAnsi="Consolas" w:cs="Courier New"/>
                <w:sz w:val="20"/>
                <w:szCs w:val="20"/>
                <w:lang w:val="vi-VN" w:eastAsia="vi-VN" w:bidi="ar-SA"/>
              </w:rPr>
            </w:pPr>
            <w:r w:rsidRPr="00EA612F">
              <w:rPr>
                <w:rFonts w:ascii="Consolas" w:eastAsia="Times New Roman" w:hAnsi="Consolas" w:cs="Courier New"/>
                <w:sz w:val="20"/>
                <w:szCs w:val="20"/>
                <w:lang w:val="vi-VN" w:eastAsia="vi-VN" w:bidi="ar-SA"/>
              </w:rPr>
              <w:t xml:space="preserve">        </w:t>
            </w:r>
            <w:r w:rsidRPr="00EA612F">
              <w:rPr>
                <w:rFonts w:ascii="Consolas" w:eastAsia="Times New Roman" w:hAnsi="Consolas" w:cs="Courier New"/>
                <w:color w:val="116BAB"/>
                <w:sz w:val="20"/>
                <w:szCs w:val="20"/>
                <w:lang w:val="vi-VN" w:eastAsia="vi-VN" w:bidi="ar-SA"/>
              </w:rPr>
              <w:t>&lt;/route&gt;</w:t>
            </w:r>
          </w:p>
          <w:p w:rsidR="00EA612F" w:rsidRPr="00EA612F" w:rsidRDefault="00EA612F" w:rsidP="00EA612F">
            <w:pPr>
              <w:framePr w:w="9481" w:hSpace="180" w:wrap="around" w:vAnchor="text" w:hAnchor="page" w:x="1951" w:y="47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nsolas" w:eastAsia="Times New Roman" w:hAnsi="Consolas" w:cs="Courier New"/>
                <w:sz w:val="20"/>
                <w:szCs w:val="20"/>
                <w:lang w:val="vi-VN" w:eastAsia="vi-VN" w:bidi="ar-SA"/>
              </w:rPr>
            </w:pPr>
            <w:r w:rsidRPr="00EA612F">
              <w:rPr>
                <w:rFonts w:ascii="Consolas" w:eastAsia="Times New Roman" w:hAnsi="Consolas" w:cs="Courier New"/>
                <w:sz w:val="20"/>
                <w:szCs w:val="20"/>
                <w:lang w:val="vi-VN" w:eastAsia="vi-VN" w:bidi="ar-SA"/>
              </w:rPr>
              <w:t xml:space="preserve">    </w:t>
            </w:r>
            <w:r w:rsidRPr="00EA612F">
              <w:rPr>
                <w:rFonts w:ascii="Consolas" w:eastAsia="Times New Roman" w:hAnsi="Consolas" w:cs="Courier New"/>
                <w:color w:val="116BAB"/>
                <w:sz w:val="20"/>
                <w:szCs w:val="20"/>
                <w:lang w:val="vi-VN" w:eastAsia="vi-VN" w:bidi="ar-SA"/>
              </w:rPr>
              <w:t>&lt;/router&gt;</w:t>
            </w:r>
          </w:p>
          <w:p w:rsidR="00EA612F" w:rsidRPr="00EA612F" w:rsidRDefault="00EA612F" w:rsidP="00EA612F">
            <w:pPr>
              <w:framePr w:w="9481" w:hSpace="180" w:wrap="around" w:vAnchor="text" w:hAnchor="page" w:x="1951" w:y="47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nsolas" w:eastAsia="Times New Roman" w:hAnsi="Consolas" w:cs="Courier New"/>
                <w:sz w:val="20"/>
                <w:szCs w:val="20"/>
                <w:lang w:val="vi-VN" w:eastAsia="vi-VN" w:bidi="ar-SA"/>
              </w:rPr>
            </w:pPr>
            <w:r w:rsidRPr="00EA612F">
              <w:rPr>
                <w:rFonts w:ascii="Consolas" w:eastAsia="Times New Roman" w:hAnsi="Consolas" w:cs="Courier New"/>
                <w:color w:val="116BAB"/>
                <w:sz w:val="20"/>
                <w:szCs w:val="20"/>
                <w:lang w:val="vi-VN" w:eastAsia="vi-VN" w:bidi="ar-SA"/>
              </w:rPr>
              <w:t>&lt;/config&gt;</w:t>
            </w:r>
          </w:p>
        </w:tc>
      </w:tr>
    </w:tbl>
    <w:p w:rsidR="00694D56" w:rsidRDefault="00E744D6" w:rsidP="00EA612F">
      <w:pPr>
        <w:pStyle w:val="ListParagraph"/>
        <w:numPr>
          <w:ilvl w:val="1"/>
          <w:numId w:val="23"/>
        </w:numPr>
        <w:rPr>
          <w:lang w:eastAsia="x-none"/>
        </w:rPr>
      </w:pPr>
      <w:r>
        <w:rPr>
          <w:lang w:eastAsia="x-none"/>
        </w:rPr>
        <w:t>Cấu trúc của file route</w:t>
      </w:r>
      <w:r w:rsidR="00BC24C0">
        <w:rPr>
          <w:lang w:eastAsia="x-none"/>
        </w:rPr>
        <w:t>.xml</w:t>
      </w:r>
      <w:r>
        <w:rPr>
          <w:lang w:eastAsia="x-none"/>
        </w:rPr>
        <w:t>:</w:t>
      </w:r>
    </w:p>
    <w:p w:rsidR="00EA612F" w:rsidRDefault="00486F2F" w:rsidP="00EA612F">
      <w:pPr>
        <w:ind w:left="1429" w:firstLine="0"/>
        <w:rPr>
          <w:lang w:eastAsia="x-none"/>
        </w:rPr>
      </w:pPr>
      <w:r>
        <w:rPr>
          <w:lang w:eastAsia="x-none"/>
        </w:rPr>
        <w:t xml:space="preserve">Trong đó: </w:t>
      </w:r>
    </w:p>
    <w:p w:rsidR="00486F2F" w:rsidRDefault="006A6E7B" w:rsidP="00EA612F">
      <w:pPr>
        <w:ind w:left="1429" w:firstLine="0"/>
      </w:pPr>
      <w:r w:rsidRPr="00EA612F">
        <w:rPr>
          <w:rFonts w:ascii="Consolas" w:eastAsia="Times New Roman" w:hAnsi="Consolas" w:cs="Courier New"/>
          <w:color w:val="098279"/>
          <w:sz w:val="20"/>
          <w:szCs w:val="20"/>
          <w:lang w:val="vi-VN" w:eastAsia="vi-VN" w:bidi="ar-SA"/>
        </w:rPr>
        <w:t>%routerId%</w:t>
      </w:r>
      <w:r>
        <w:rPr>
          <w:rFonts w:ascii="Consolas" w:eastAsia="Times New Roman" w:hAnsi="Consolas" w:cs="Courier New"/>
          <w:color w:val="098279"/>
          <w:sz w:val="20"/>
          <w:szCs w:val="20"/>
          <w:lang w:val="en-US" w:eastAsia="vi-VN" w:bidi="ar-SA"/>
        </w:rPr>
        <w:t xml:space="preserve">: </w:t>
      </w:r>
      <w:r w:rsidR="006F0A20">
        <w:rPr>
          <w:lang w:eastAsia="x-none"/>
        </w:rPr>
        <w:t>C</w:t>
      </w:r>
      <w:r w:rsidR="00486F2F" w:rsidRPr="00486F2F">
        <w:rPr>
          <w:lang w:eastAsia="x-none"/>
        </w:rPr>
        <w:t>hỉ định tên của bộ định tuyến trong Magento. Xem các bảng tham chiế</w:t>
      </w:r>
      <w:r w:rsidR="00486F2F">
        <w:rPr>
          <w:lang w:eastAsia="x-none"/>
        </w:rPr>
        <w:t>u trong</w:t>
      </w:r>
      <w:r w:rsidR="00486F2F">
        <w:rPr>
          <w:rFonts w:ascii="Source Sans Pro" w:hAnsi="Source Sans Pro"/>
          <w:color w:val="505050"/>
          <w:sz w:val="27"/>
          <w:szCs w:val="27"/>
          <w:shd w:val="clear" w:color="auto" w:fill="FFFFFF"/>
        </w:rPr>
        <w:t> </w:t>
      </w:r>
      <w:hyperlink r:id="rId59" w:anchor="router-class" w:history="1">
        <w:r w:rsidR="00486F2F">
          <w:rPr>
            <w:rStyle w:val="Hyperlink"/>
            <w:rFonts w:ascii="Source Sans Pro" w:hAnsi="Source Sans Pro"/>
            <w:sz w:val="27"/>
            <w:szCs w:val="27"/>
            <w:shd w:val="clear" w:color="auto" w:fill="FFFFFF"/>
          </w:rPr>
          <w:t>phần lớp Bộ định tuyến</w:t>
        </w:r>
      </w:hyperlink>
      <w:r w:rsidR="00486F2F">
        <w:t>. Thường dùng là standard</w:t>
      </w:r>
      <w:r w:rsidR="005020CE">
        <w:t>.</w:t>
      </w:r>
    </w:p>
    <w:p w:rsidR="005020CE" w:rsidRDefault="006A6E7B" w:rsidP="00EA612F">
      <w:pPr>
        <w:ind w:left="1429" w:firstLine="0"/>
        <w:rPr>
          <w:lang w:eastAsia="x-none"/>
        </w:rPr>
      </w:pPr>
      <w:r w:rsidRPr="00EA612F">
        <w:rPr>
          <w:rFonts w:ascii="Consolas" w:eastAsia="Times New Roman" w:hAnsi="Consolas" w:cs="Courier New"/>
          <w:color w:val="098279"/>
          <w:sz w:val="20"/>
          <w:szCs w:val="20"/>
          <w:lang w:val="vi-VN" w:eastAsia="vi-VN" w:bidi="ar-SA"/>
        </w:rPr>
        <w:t>%routeId%</w:t>
      </w:r>
      <w:r>
        <w:rPr>
          <w:rFonts w:ascii="Consolas" w:eastAsia="Times New Roman" w:hAnsi="Consolas" w:cs="Courier New"/>
          <w:color w:val="098279"/>
          <w:sz w:val="20"/>
          <w:szCs w:val="20"/>
          <w:lang w:val="en-US" w:eastAsia="vi-VN" w:bidi="ar-SA"/>
        </w:rPr>
        <w:t xml:space="preserve">: </w:t>
      </w:r>
      <w:r w:rsidR="006F0A20">
        <w:rPr>
          <w:lang w:eastAsia="x-none"/>
        </w:rPr>
        <w:t>L</w:t>
      </w:r>
      <w:r w:rsidR="006F0A20" w:rsidRPr="006F0A20">
        <w:rPr>
          <w:lang w:eastAsia="x-none"/>
        </w:rPr>
        <w:t>à tên đầu tiên của file XML xử lý layout liên quan của nó (Vd: routeId_controller_action.xml)</w:t>
      </w:r>
    </w:p>
    <w:p w:rsidR="006F0A20" w:rsidRDefault="006A6E7B" w:rsidP="00EA612F">
      <w:pPr>
        <w:ind w:left="1429" w:firstLine="0"/>
        <w:rPr>
          <w:lang w:eastAsia="x-none"/>
        </w:rPr>
      </w:pPr>
      <w:r w:rsidRPr="00EA612F">
        <w:rPr>
          <w:rFonts w:ascii="Consolas" w:eastAsia="Times New Roman" w:hAnsi="Consolas" w:cs="Courier New"/>
          <w:color w:val="098279"/>
          <w:sz w:val="20"/>
          <w:szCs w:val="20"/>
          <w:lang w:val="vi-VN" w:eastAsia="vi-VN" w:bidi="ar-SA"/>
        </w:rPr>
        <w:t>%frontName%</w:t>
      </w:r>
      <w:r>
        <w:rPr>
          <w:rFonts w:ascii="Consolas" w:eastAsia="Times New Roman" w:hAnsi="Consolas" w:cs="Courier New"/>
          <w:color w:val="098279"/>
          <w:sz w:val="20"/>
          <w:szCs w:val="20"/>
          <w:lang w:val="en-US" w:eastAsia="vi-VN" w:bidi="ar-SA"/>
        </w:rPr>
        <w:t xml:space="preserve">: </w:t>
      </w:r>
      <w:r w:rsidR="006F0A20">
        <w:rPr>
          <w:lang w:eastAsia="x-none"/>
        </w:rPr>
        <w:t>Là tên được hiển thị ngoài thanh URL</w:t>
      </w:r>
    </w:p>
    <w:p w:rsidR="006F0A20" w:rsidRDefault="006A6E7B" w:rsidP="00EA612F">
      <w:pPr>
        <w:ind w:left="1429" w:firstLine="0"/>
        <w:rPr>
          <w:lang w:eastAsia="x-none"/>
        </w:rPr>
      </w:pPr>
      <w:r w:rsidRPr="00EA612F">
        <w:rPr>
          <w:rFonts w:ascii="Consolas" w:eastAsia="Times New Roman" w:hAnsi="Consolas" w:cs="Courier New"/>
          <w:color w:val="098279"/>
          <w:sz w:val="20"/>
          <w:szCs w:val="20"/>
          <w:lang w:val="vi-VN" w:eastAsia="vi-VN" w:bidi="ar-SA"/>
        </w:rPr>
        <w:t>%moduleName%</w:t>
      </w:r>
      <w:r>
        <w:rPr>
          <w:rFonts w:ascii="Consolas" w:eastAsia="Times New Roman" w:hAnsi="Consolas" w:cs="Courier New"/>
          <w:color w:val="098279"/>
          <w:sz w:val="20"/>
          <w:szCs w:val="20"/>
          <w:lang w:val="en-US" w:eastAsia="vi-VN" w:bidi="ar-SA"/>
        </w:rPr>
        <w:t xml:space="preserve">: </w:t>
      </w:r>
      <w:r w:rsidR="00272F97">
        <w:rPr>
          <w:lang w:eastAsia="x-none"/>
        </w:rPr>
        <w:t xml:space="preserve">Là tên module </w:t>
      </w:r>
      <w:r>
        <w:rPr>
          <w:lang w:eastAsia="x-none"/>
        </w:rPr>
        <w:t>được áp dụng</w:t>
      </w:r>
    </w:p>
    <w:p w:rsidR="00464B48" w:rsidRDefault="00B20C24" w:rsidP="00464B48">
      <w:pPr>
        <w:pStyle w:val="Heading4"/>
      </w:pPr>
      <w:r>
        <w:lastRenderedPageBreak/>
        <w:t>Cấu trúc thư mục</w:t>
      </w:r>
      <w:r w:rsidR="00AB43E2">
        <w:t xml:space="preserve"> </w:t>
      </w:r>
    </w:p>
    <w:p w:rsidR="00A02742" w:rsidRDefault="00992D7E" w:rsidP="00992D7E">
      <w:pPr>
        <w:pStyle w:val="ListParagraph"/>
        <w:numPr>
          <w:ilvl w:val="0"/>
          <w:numId w:val="23"/>
        </w:numPr>
        <w:rPr>
          <w:lang w:eastAsia="x-none"/>
        </w:rPr>
      </w:pPr>
      <w:r>
        <w:rPr>
          <w:lang w:eastAsia="x-none"/>
        </w:rPr>
        <w:t>App</w:t>
      </w:r>
      <w:r w:rsidR="002E532C">
        <w:rPr>
          <w:lang w:eastAsia="x-none"/>
        </w:rPr>
        <w:t>: Chứa các phần mở rộng, chứa custom code</w:t>
      </w:r>
    </w:p>
    <w:p w:rsidR="00184701" w:rsidRDefault="00184701" w:rsidP="00184701">
      <w:pPr>
        <w:pStyle w:val="ListParagraph"/>
        <w:numPr>
          <w:ilvl w:val="1"/>
          <w:numId w:val="23"/>
        </w:numPr>
        <w:rPr>
          <w:lang w:eastAsia="x-none"/>
        </w:rPr>
      </w:pPr>
      <w:r>
        <w:rPr>
          <w:lang w:eastAsia="x-none"/>
        </w:rPr>
        <w:t>Code: Chứa các module custom</w:t>
      </w:r>
    </w:p>
    <w:p w:rsidR="00184701" w:rsidRDefault="00184701" w:rsidP="00184701">
      <w:pPr>
        <w:pStyle w:val="ListParagraph"/>
        <w:numPr>
          <w:ilvl w:val="1"/>
          <w:numId w:val="23"/>
        </w:numPr>
        <w:rPr>
          <w:lang w:eastAsia="x-none"/>
        </w:rPr>
      </w:pPr>
      <w:r>
        <w:rPr>
          <w:lang w:eastAsia="x-none"/>
        </w:rPr>
        <w:t>Design: Chứ</w:t>
      </w:r>
      <w:r w:rsidR="00D03010">
        <w:rPr>
          <w:lang w:eastAsia="x-none"/>
        </w:rPr>
        <w:t>a các theme custom</w:t>
      </w:r>
    </w:p>
    <w:p w:rsidR="00184701" w:rsidRDefault="00184701" w:rsidP="00184701">
      <w:pPr>
        <w:pStyle w:val="ListParagraph"/>
        <w:numPr>
          <w:ilvl w:val="1"/>
          <w:numId w:val="23"/>
        </w:numPr>
        <w:rPr>
          <w:lang w:eastAsia="x-none"/>
        </w:rPr>
      </w:pPr>
      <w:r>
        <w:rPr>
          <w:lang w:eastAsia="x-none"/>
        </w:rPr>
        <w:t>Etc</w:t>
      </w:r>
      <w:r w:rsidR="00D03010">
        <w:rPr>
          <w:lang w:eastAsia="x-none"/>
        </w:rPr>
        <w:t>: Chứa phần cấu hình</w:t>
      </w:r>
    </w:p>
    <w:p w:rsidR="0045105A" w:rsidRDefault="0045105A" w:rsidP="0045105A">
      <w:pPr>
        <w:pStyle w:val="ListParagraph"/>
        <w:numPr>
          <w:ilvl w:val="2"/>
          <w:numId w:val="23"/>
        </w:numPr>
        <w:rPr>
          <w:lang w:eastAsia="x-none"/>
        </w:rPr>
      </w:pPr>
      <w:r w:rsidRPr="0045105A">
        <w:rPr>
          <w:lang w:eastAsia="x-none"/>
        </w:rPr>
        <w:t>di.xml: chứa các chỉ dẫn cho Object Manager làm việc. Mỗi module có các file di.xml riêng, chúng sẽ được gộp lại thành 1 khi magento chạy.</w:t>
      </w:r>
    </w:p>
    <w:p w:rsidR="0045105A" w:rsidRDefault="0045105A" w:rsidP="0045105A">
      <w:pPr>
        <w:pStyle w:val="ListParagraph"/>
        <w:numPr>
          <w:ilvl w:val="2"/>
          <w:numId w:val="23"/>
        </w:numPr>
        <w:rPr>
          <w:lang w:eastAsia="x-none"/>
        </w:rPr>
      </w:pPr>
      <w:r w:rsidRPr="0045105A">
        <w:rPr>
          <w:lang w:eastAsia="x-none"/>
        </w:rPr>
        <w:t>Env.php: chứa đường dẫn tới link admin, thông tin kết nối csdl,…</w:t>
      </w:r>
    </w:p>
    <w:p w:rsidR="00992D7E" w:rsidRDefault="00992D7E" w:rsidP="00992D7E">
      <w:pPr>
        <w:pStyle w:val="ListParagraph"/>
        <w:numPr>
          <w:ilvl w:val="0"/>
          <w:numId w:val="23"/>
        </w:numPr>
        <w:rPr>
          <w:lang w:eastAsia="x-none"/>
        </w:rPr>
      </w:pPr>
      <w:r>
        <w:rPr>
          <w:lang w:eastAsia="x-none"/>
        </w:rPr>
        <w:t>Vendor</w:t>
      </w:r>
      <w:r w:rsidR="00F677E1">
        <w:rPr>
          <w:lang w:eastAsia="x-none"/>
        </w:rPr>
        <w:t>: Chứa các source code mặc định, do composer quản lý. Ta không được sửa code ở đây.</w:t>
      </w:r>
    </w:p>
    <w:p w:rsidR="006B720C" w:rsidRDefault="006B720C" w:rsidP="006B720C">
      <w:pPr>
        <w:pStyle w:val="ListParagraph"/>
        <w:numPr>
          <w:ilvl w:val="1"/>
          <w:numId w:val="23"/>
        </w:numPr>
        <w:rPr>
          <w:lang w:eastAsia="x-none"/>
        </w:rPr>
      </w:pPr>
      <w:r>
        <w:rPr>
          <w:lang w:eastAsia="x-none"/>
        </w:rPr>
        <w:t>Magento</w:t>
      </w:r>
    </w:p>
    <w:p w:rsidR="006B720C" w:rsidRDefault="006B720C" w:rsidP="006B720C">
      <w:pPr>
        <w:pStyle w:val="ListParagraph"/>
        <w:numPr>
          <w:ilvl w:val="2"/>
          <w:numId w:val="23"/>
        </w:numPr>
        <w:rPr>
          <w:lang w:eastAsia="x-none"/>
        </w:rPr>
      </w:pPr>
      <w:r w:rsidRPr="006B720C">
        <w:rPr>
          <w:lang w:eastAsia="x-none"/>
        </w:rPr>
        <w:t xml:space="preserve">Framework: chứa các lớp cơ bản, là nền tảng để xây dựng ứng dụng. </w:t>
      </w:r>
    </w:p>
    <w:p w:rsidR="006B720C" w:rsidRDefault="006B720C" w:rsidP="006B720C">
      <w:pPr>
        <w:pStyle w:val="ListParagraph"/>
        <w:numPr>
          <w:ilvl w:val="2"/>
          <w:numId w:val="23"/>
        </w:numPr>
        <w:rPr>
          <w:lang w:eastAsia="x-none"/>
        </w:rPr>
      </w:pPr>
      <w:r w:rsidRPr="006B720C">
        <w:rPr>
          <w:lang w:eastAsia="x-none"/>
        </w:rPr>
        <w:t xml:space="preserve">Module ngôn ngữ </w:t>
      </w:r>
    </w:p>
    <w:p w:rsidR="006B720C" w:rsidRDefault="006B720C" w:rsidP="006B720C">
      <w:pPr>
        <w:pStyle w:val="ListParagraph"/>
        <w:numPr>
          <w:ilvl w:val="2"/>
          <w:numId w:val="23"/>
        </w:numPr>
        <w:rPr>
          <w:lang w:eastAsia="x-none"/>
        </w:rPr>
      </w:pPr>
      <w:r w:rsidRPr="006B720C">
        <w:rPr>
          <w:lang w:eastAsia="x-none"/>
        </w:rPr>
        <w:t xml:space="preserve">Modules chức năng </w:t>
      </w:r>
    </w:p>
    <w:p w:rsidR="006B720C" w:rsidRDefault="006B720C" w:rsidP="006B720C">
      <w:pPr>
        <w:pStyle w:val="ListParagraph"/>
        <w:numPr>
          <w:ilvl w:val="2"/>
          <w:numId w:val="23"/>
        </w:numPr>
        <w:rPr>
          <w:lang w:eastAsia="x-none"/>
        </w:rPr>
      </w:pPr>
      <w:r w:rsidRPr="006B720C">
        <w:rPr>
          <w:lang w:eastAsia="x-none"/>
        </w:rPr>
        <w:t>Module theme</w:t>
      </w:r>
    </w:p>
    <w:p w:rsidR="00992D7E" w:rsidRDefault="00992D7E" w:rsidP="00992D7E">
      <w:pPr>
        <w:pStyle w:val="ListParagraph"/>
        <w:numPr>
          <w:ilvl w:val="0"/>
          <w:numId w:val="23"/>
        </w:numPr>
        <w:rPr>
          <w:lang w:eastAsia="x-none"/>
        </w:rPr>
      </w:pPr>
      <w:r>
        <w:rPr>
          <w:lang w:eastAsia="x-none"/>
        </w:rPr>
        <w:t>Bin</w:t>
      </w:r>
      <w:r w:rsidR="00B63B77">
        <w:rPr>
          <w:lang w:eastAsia="x-none"/>
        </w:rPr>
        <w:t xml:space="preserve">: </w:t>
      </w:r>
      <w:r w:rsidR="002029A0">
        <w:rPr>
          <w:lang w:eastAsia="x-none"/>
        </w:rPr>
        <w:t>Chứa các câu lệnh CLI</w:t>
      </w:r>
    </w:p>
    <w:p w:rsidR="00F84AE4" w:rsidRDefault="00F84AE4" w:rsidP="00F84AE4">
      <w:pPr>
        <w:pStyle w:val="ListParagraph"/>
        <w:numPr>
          <w:ilvl w:val="1"/>
          <w:numId w:val="23"/>
        </w:numPr>
        <w:rPr>
          <w:lang w:eastAsia="x-none"/>
        </w:rPr>
      </w:pPr>
      <w:r>
        <w:rPr>
          <w:lang w:eastAsia="x-none"/>
        </w:rPr>
        <w:t>Magento: nơi để chạy các lệnh CLI</w:t>
      </w:r>
    </w:p>
    <w:p w:rsidR="00992D7E" w:rsidRDefault="00992D7E" w:rsidP="00992D7E">
      <w:pPr>
        <w:pStyle w:val="ListParagraph"/>
        <w:numPr>
          <w:ilvl w:val="0"/>
          <w:numId w:val="23"/>
        </w:numPr>
        <w:rPr>
          <w:lang w:eastAsia="x-none"/>
        </w:rPr>
      </w:pPr>
      <w:r>
        <w:rPr>
          <w:lang w:eastAsia="x-none"/>
        </w:rPr>
        <w:t>Generated</w:t>
      </w:r>
      <w:r w:rsidR="006E2D9E">
        <w:rPr>
          <w:lang w:eastAsia="x-none"/>
        </w:rPr>
        <w:t xml:space="preserve">: </w:t>
      </w:r>
      <w:r w:rsidR="00910B2E">
        <w:rPr>
          <w:lang w:eastAsia="x-none"/>
        </w:rPr>
        <w:t>Nơi chứa tất cả các mã đã tạo củ</w:t>
      </w:r>
      <w:r w:rsidR="005205FB">
        <w:rPr>
          <w:lang w:eastAsia="x-none"/>
        </w:rPr>
        <w:t>a magento. Nó sẽ tự động tạo các class factory nếu như lớp đó có hàm contructor</w:t>
      </w:r>
    </w:p>
    <w:p w:rsidR="00445D53" w:rsidRDefault="00E6181E" w:rsidP="00E6181E">
      <w:pPr>
        <w:pStyle w:val="ListParagraph"/>
        <w:numPr>
          <w:ilvl w:val="1"/>
          <w:numId w:val="23"/>
        </w:numPr>
        <w:rPr>
          <w:lang w:eastAsia="x-none"/>
        </w:rPr>
      </w:pPr>
      <w:r w:rsidRPr="00E6181E">
        <w:rPr>
          <w:lang w:eastAsia="x-none"/>
        </w:rPr>
        <w:t>Code: sinh code cho Factory, Proxy, Plugin (hay Interceptor)</w:t>
      </w:r>
    </w:p>
    <w:p w:rsidR="00992D7E" w:rsidRDefault="00992D7E" w:rsidP="00992D7E">
      <w:pPr>
        <w:pStyle w:val="ListParagraph"/>
        <w:numPr>
          <w:ilvl w:val="0"/>
          <w:numId w:val="23"/>
        </w:numPr>
        <w:rPr>
          <w:lang w:eastAsia="x-none"/>
        </w:rPr>
      </w:pPr>
      <w:r>
        <w:rPr>
          <w:lang w:eastAsia="x-none"/>
        </w:rPr>
        <w:t>Lib</w:t>
      </w:r>
      <w:r w:rsidR="00311302">
        <w:rPr>
          <w:lang w:eastAsia="x-none"/>
        </w:rPr>
        <w:t>: Chứa các thư viện</w:t>
      </w:r>
      <w:r w:rsidR="005164A3">
        <w:rPr>
          <w:lang w:eastAsia="x-none"/>
        </w:rPr>
        <w:t>. Đây chủ yếu là mã hệ thống hỗ trợ magento chạy</w:t>
      </w:r>
    </w:p>
    <w:p w:rsidR="00295D64" w:rsidRDefault="00295D64" w:rsidP="00295D64">
      <w:pPr>
        <w:pStyle w:val="ListParagraph"/>
        <w:numPr>
          <w:ilvl w:val="1"/>
          <w:numId w:val="23"/>
        </w:numPr>
        <w:rPr>
          <w:lang w:eastAsia="x-none"/>
        </w:rPr>
      </w:pPr>
      <w:r w:rsidRPr="00295D64">
        <w:rPr>
          <w:lang w:eastAsia="x-none"/>
        </w:rPr>
        <w:t xml:space="preserve">Internal: chứa các thư viện phía server-side và fonts </w:t>
      </w:r>
    </w:p>
    <w:p w:rsidR="00295D64" w:rsidRDefault="00295D64" w:rsidP="00295D64">
      <w:pPr>
        <w:pStyle w:val="ListParagraph"/>
        <w:numPr>
          <w:ilvl w:val="1"/>
          <w:numId w:val="23"/>
        </w:numPr>
        <w:rPr>
          <w:lang w:eastAsia="x-none"/>
        </w:rPr>
      </w:pPr>
      <w:r w:rsidRPr="00295D64">
        <w:rPr>
          <w:lang w:eastAsia="x-none"/>
        </w:rPr>
        <w:t>Web: chứa các thư viện client-side (JavaScript) libraries, jquery</w:t>
      </w:r>
    </w:p>
    <w:p w:rsidR="00992D7E" w:rsidRDefault="00992D7E" w:rsidP="00992D7E">
      <w:pPr>
        <w:pStyle w:val="ListParagraph"/>
        <w:numPr>
          <w:ilvl w:val="0"/>
          <w:numId w:val="23"/>
        </w:numPr>
        <w:rPr>
          <w:lang w:eastAsia="x-none"/>
        </w:rPr>
      </w:pPr>
      <w:r>
        <w:rPr>
          <w:lang w:eastAsia="x-none"/>
        </w:rPr>
        <w:t>Pub</w:t>
      </w:r>
      <w:r w:rsidR="00F672B9">
        <w:rPr>
          <w:lang w:eastAsia="x-none"/>
        </w:rPr>
        <w:t xml:space="preserve">: </w:t>
      </w:r>
      <w:r w:rsidR="00383670">
        <w:rPr>
          <w:lang w:eastAsia="x-none"/>
        </w:rPr>
        <w:t xml:space="preserve">Thư mục này chứa các tệp tĩnh được tạo ra từ magento theme của </w:t>
      </w:r>
      <w:r w:rsidR="00461D45">
        <w:rPr>
          <w:lang w:eastAsia="x-none"/>
        </w:rPr>
        <w:t>coder</w:t>
      </w:r>
    </w:p>
    <w:p w:rsidR="00992D7E" w:rsidRPr="00A02742" w:rsidRDefault="00992D7E" w:rsidP="00992D7E">
      <w:pPr>
        <w:pStyle w:val="ListParagraph"/>
        <w:numPr>
          <w:ilvl w:val="0"/>
          <w:numId w:val="23"/>
        </w:numPr>
        <w:rPr>
          <w:lang w:eastAsia="x-none"/>
        </w:rPr>
      </w:pPr>
      <w:r>
        <w:rPr>
          <w:lang w:eastAsia="x-none"/>
        </w:rPr>
        <w:t>Var</w:t>
      </w:r>
      <w:r w:rsidR="005164A3">
        <w:rPr>
          <w:lang w:eastAsia="x-none"/>
        </w:rPr>
        <w:t xml:space="preserve">: </w:t>
      </w:r>
      <w:r w:rsidR="00C614DC">
        <w:rPr>
          <w:lang w:eastAsia="x-none"/>
        </w:rPr>
        <w:t>Chứa các lớ</w:t>
      </w:r>
      <w:r w:rsidR="00D23985">
        <w:rPr>
          <w:lang w:eastAsia="x-none"/>
        </w:rPr>
        <w:t>p tạm tời đang</w:t>
      </w:r>
      <w:r w:rsidR="00C614DC">
        <w:rPr>
          <w:lang w:eastAsia="x-none"/>
        </w:rPr>
        <w:t xml:space="preserve"> tạo</w:t>
      </w:r>
      <w:r w:rsidR="00D23985">
        <w:rPr>
          <w:lang w:eastAsia="x-none"/>
        </w:rPr>
        <w:t xml:space="preserve"> khi chạy magento</w:t>
      </w:r>
      <w:r w:rsidR="00C614DC">
        <w:rPr>
          <w:lang w:eastAsia="x-none"/>
        </w:rPr>
        <w:t>, bộ nhớ cache, các phiên, sao lưu database, các lỗi,…</w:t>
      </w:r>
    </w:p>
    <w:p w:rsidR="00993F07" w:rsidRDefault="00993F07" w:rsidP="009A568E">
      <w:pPr>
        <w:pStyle w:val="Heading3"/>
      </w:pPr>
      <w:r>
        <w:t>Kiến trúc của một module</w:t>
      </w:r>
    </w:p>
    <w:p w:rsidR="00CF5466" w:rsidRDefault="00CF5466" w:rsidP="00CF5466">
      <w:pPr>
        <w:pStyle w:val="ListParagraph"/>
        <w:numPr>
          <w:ilvl w:val="0"/>
          <w:numId w:val="23"/>
        </w:numPr>
        <w:rPr>
          <w:lang w:eastAsia="x-none"/>
        </w:rPr>
      </w:pPr>
      <w:r w:rsidRPr="00F21DBB">
        <w:rPr>
          <w:b/>
          <w:lang w:eastAsia="x-none"/>
        </w:rPr>
        <w:t>Block</w:t>
      </w:r>
      <w:r w:rsidRPr="00CF5466">
        <w:rPr>
          <w:lang w:eastAsia="x-none"/>
        </w:rPr>
        <w:t>: Chứa các lớp chịu trách nhiệm chuẩn bị dữ liệu</w:t>
      </w:r>
      <w:r>
        <w:rPr>
          <w:lang w:eastAsia="x-none"/>
        </w:rPr>
        <w:t xml:space="preserve"> từ các lớp dưới</w:t>
      </w:r>
      <w:r w:rsidRPr="00CF5466">
        <w:rPr>
          <w:lang w:eastAsia="x-none"/>
        </w:rPr>
        <w:t xml:space="preserve"> để hiển thị thông qua template lên trang web. Nội dung của hầu hết mọi trang Magento 2 được hiển thị thông qua các lớp block. </w:t>
      </w:r>
    </w:p>
    <w:p w:rsidR="00CF5466" w:rsidRDefault="00CF5466" w:rsidP="00CF5466">
      <w:pPr>
        <w:pStyle w:val="ListParagraph"/>
        <w:numPr>
          <w:ilvl w:val="0"/>
          <w:numId w:val="23"/>
        </w:numPr>
        <w:rPr>
          <w:lang w:eastAsia="x-none"/>
        </w:rPr>
      </w:pPr>
      <w:r w:rsidRPr="00F21DBB">
        <w:rPr>
          <w:b/>
          <w:lang w:eastAsia="x-none"/>
        </w:rPr>
        <w:lastRenderedPageBreak/>
        <w:t>Controller</w:t>
      </w:r>
      <w:r w:rsidRPr="00CF5466">
        <w:rPr>
          <w:lang w:eastAsia="x-none"/>
        </w:rPr>
        <w:t xml:space="preserve">: Chứa các lớp điều khiển php </w:t>
      </w:r>
    </w:p>
    <w:p w:rsidR="00CF5466" w:rsidRDefault="00CF5466" w:rsidP="00CF5466">
      <w:pPr>
        <w:pStyle w:val="ListParagraph"/>
        <w:numPr>
          <w:ilvl w:val="0"/>
          <w:numId w:val="23"/>
        </w:numPr>
        <w:rPr>
          <w:lang w:eastAsia="x-none"/>
        </w:rPr>
      </w:pPr>
      <w:r w:rsidRPr="00F21DBB">
        <w:rPr>
          <w:b/>
          <w:lang w:eastAsia="x-none"/>
        </w:rPr>
        <w:t>etc</w:t>
      </w:r>
      <w:r w:rsidRPr="00CF5466">
        <w:rPr>
          <w:lang w:eastAsia="x-none"/>
        </w:rPr>
        <w:t xml:space="preserve">: Chứa các tệp cấu hình, đây là thư mục lõi của module chứa file </w:t>
      </w:r>
      <w:r w:rsidRPr="00CF5466">
        <w:rPr>
          <w:b/>
          <w:color w:val="FF0000"/>
          <w:lang w:eastAsia="x-none"/>
        </w:rPr>
        <w:t>module.xml</w:t>
      </w:r>
      <w:r w:rsidRPr="00CF5466">
        <w:rPr>
          <w:lang w:eastAsia="x-none"/>
        </w:rPr>
        <w:t xml:space="preserve"> 1 file bắt buộc. </w:t>
      </w:r>
    </w:p>
    <w:p w:rsidR="00A25872" w:rsidRDefault="00CF5466" w:rsidP="00CF5466">
      <w:pPr>
        <w:pStyle w:val="ListParagraph"/>
        <w:numPr>
          <w:ilvl w:val="0"/>
          <w:numId w:val="23"/>
        </w:numPr>
        <w:rPr>
          <w:lang w:eastAsia="x-none"/>
        </w:rPr>
      </w:pPr>
      <w:r w:rsidRPr="00F21DBB">
        <w:rPr>
          <w:b/>
          <w:lang w:eastAsia="x-none"/>
        </w:rPr>
        <w:t>Model</w:t>
      </w:r>
      <w:r w:rsidRPr="00CF5466">
        <w:rPr>
          <w:lang w:eastAsia="x-none"/>
        </w:rPr>
        <w:t xml:space="preserve">: Chứa các lớp mô hình, các mô hình này chịu trách nhiệm làm việc với database, xuất/nhập thông tin từ database và xử lý nó. </w:t>
      </w:r>
    </w:p>
    <w:p w:rsidR="00A25872" w:rsidRDefault="00CF5466" w:rsidP="00CF5466">
      <w:pPr>
        <w:pStyle w:val="ListParagraph"/>
        <w:numPr>
          <w:ilvl w:val="0"/>
          <w:numId w:val="23"/>
        </w:numPr>
        <w:rPr>
          <w:lang w:eastAsia="x-none"/>
        </w:rPr>
      </w:pPr>
      <w:r w:rsidRPr="00F21DBB">
        <w:rPr>
          <w:b/>
          <w:lang w:eastAsia="x-none"/>
        </w:rPr>
        <w:t>Setup</w:t>
      </w:r>
      <w:r w:rsidRPr="00CF5466">
        <w:rPr>
          <w:lang w:eastAsia="x-none"/>
        </w:rPr>
        <w:t xml:space="preserve">: Chứa các lớp giúp cấu trúc database module và thiết lập dữ liệu, các hành động này được thực hiện trong quá trình cài đặt hoặc nâng cấp. </w:t>
      </w:r>
    </w:p>
    <w:p w:rsidR="00331C42" w:rsidRDefault="00CF5466" w:rsidP="00CF5466">
      <w:pPr>
        <w:pStyle w:val="ListParagraph"/>
        <w:numPr>
          <w:ilvl w:val="0"/>
          <w:numId w:val="23"/>
        </w:numPr>
        <w:rPr>
          <w:lang w:eastAsia="x-none"/>
        </w:rPr>
      </w:pPr>
      <w:r w:rsidRPr="00F21DBB">
        <w:rPr>
          <w:b/>
          <w:lang w:eastAsia="x-none"/>
        </w:rPr>
        <w:t>view</w:t>
      </w:r>
      <w:r w:rsidRPr="00CF5466">
        <w:rPr>
          <w:lang w:eastAsia="x-none"/>
        </w:rPr>
        <w:t>: Chứa các file template, file CSS và JS, file layout, mẫu email.</w:t>
      </w:r>
    </w:p>
    <w:p w:rsidR="00874298" w:rsidRDefault="006A40B8" w:rsidP="006A40B8">
      <w:pPr>
        <w:pStyle w:val="ListParagraph"/>
        <w:numPr>
          <w:ilvl w:val="0"/>
          <w:numId w:val="23"/>
        </w:numPr>
        <w:rPr>
          <w:lang w:eastAsia="x-none"/>
        </w:rPr>
      </w:pPr>
      <w:r w:rsidRPr="006A40B8">
        <w:rPr>
          <w:lang w:eastAsia="x-none"/>
        </w:rPr>
        <w:t xml:space="preserve">Api: Chứa những lớp PHP được hiển thị với API. </w:t>
      </w:r>
    </w:p>
    <w:p w:rsidR="00874298" w:rsidRDefault="006A40B8" w:rsidP="006A40B8">
      <w:pPr>
        <w:pStyle w:val="ListParagraph"/>
        <w:numPr>
          <w:ilvl w:val="0"/>
          <w:numId w:val="23"/>
        </w:numPr>
        <w:rPr>
          <w:lang w:eastAsia="x-none"/>
        </w:rPr>
      </w:pPr>
      <w:r w:rsidRPr="006A40B8">
        <w:rPr>
          <w:lang w:eastAsia="x-none"/>
        </w:rPr>
        <w:t>Console: Chứa các lớp chịu trách nhiệm thực hiện các lênh CLI</w:t>
      </w:r>
      <w:r w:rsidR="00874298">
        <w:rPr>
          <w:lang w:eastAsia="x-none"/>
        </w:rPr>
        <w:t xml:space="preserve"> </w:t>
      </w:r>
      <w:r w:rsidRPr="006A40B8">
        <w:rPr>
          <w:lang w:eastAsia="x-none"/>
        </w:rPr>
        <w:t xml:space="preserve">(php bin/magento) trên Magento 2. </w:t>
      </w:r>
    </w:p>
    <w:p w:rsidR="00874298" w:rsidRDefault="006A40B8" w:rsidP="006A40B8">
      <w:pPr>
        <w:pStyle w:val="ListParagraph"/>
        <w:numPr>
          <w:ilvl w:val="0"/>
          <w:numId w:val="23"/>
        </w:numPr>
        <w:rPr>
          <w:lang w:eastAsia="x-none"/>
        </w:rPr>
      </w:pPr>
      <w:r w:rsidRPr="006A40B8">
        <w:rPr>
          <w:lang w:eastAsia="x-none"/>
        </w:rPr>
        <w:t xml:space="preserve">Cron: Chứa các lớp sử dụng để khởi chạy các tác vụ cron. </w:t>
      </w:r>
    </w:p>
    <w:p w:rsidR="00874298" w:rsidRDefault="006A40B8" w:rsidP="006A40B8">
      <w:pPr>
        <w:pStyle w:val="ListParagraph"/>
        <w:numPr>
          <w:ilvl w:val="0"/>
          <w:numId w:val="23"/>
        </w:numPr>
        <w:rPr>
          <w:lang w:eastAsia="x-none"/>
        </w:rPr>
      </w:pPr>
      <w:r w:rsidRPr="006A40B8">
        <w:rPr>
          <w:lang w:eastAsia="x-none"/>
        </w:rPr>
        <w:t xml:space="preserve">CustomerData: Chứa các lớp phần trong Magento 2, được sử dụng để lưu trữ thông tin của người dùng, các thông tin được tải qua ajax làm tăng tốc độ tải trang. </w:t>
      </w:r>
    </w:p>
    <w:p w:rsidR="00874298" w:rsidRDefault="006A40B8" w:rsidP="006A40B8">
      <w:pPr>
        <w:pStyle w:val="ListParagraph"/>
        <w:numPr>
          <w:ilvl w:val="0"/>
          <w:numId w:val="23"/>
        </w:numPr>
        <w:rPr>
          <w:lang w:eastAsia="x-none"/>
        </w:rPr>
      </w:pPr>
      <w:r w:rsidRPr="006A40B8">
        <w:rPr>
          <w:lang w:eastAsia="x-none"/>
        </w:rPr>
        <w:t xml:space="preserve">Helper: Chứa chức năng tổng hợp. </w:t>
      </w:r>
    </w:p>
    <w:p w:rsidR="00874298" w:rsidRDefault="006A40B8" w:rsidP="006A40B8">
      <w:pPr>
        <w:pStyle w:val="ListParagraph"/>
        <w:numPr>
          <w:ilvl w:val="0"/>
          <w:numId w:val="23"/>
        </w:numPr>
        <w:rPr>
          <w:lang w:eastAsia="x-none"/>
        </w:rPr>
      </w:pPr>
      <w:r w:rsidRPr="006A40B8">
        <w:rPr>
          <w:lang w:eastAsia="x-none"/>
        </w:rPr>
        <w:t xml:space="preserve">i18n: Chứa các tệp CSV để đa ngôn ngữ hóa module. </w:t>
      </w:r>
    </w:p>
    <w:p w:rsidR="00874298" w:rsidRDefault="006A40B8" w:rsidP="006A40B8">
      <w:pPr>
        <w:pStyle w:val="ListParagraph"/>
        <w:numPr>
          <w:ilvl w:val="0"/>
          <w:numId w:val="23"/>
        </w:numPr>
        <w:rPr>
          <w:lang w:eastAsia="x-none"/>
        </w:rPr>
      </w:pPr>
      <w:r w:rsidRPr="006A40B8">
        <w:rPr>
          <w:lang w:eastAsia="x-none"/>
        </w:rPr>
        <w:t xml:space="preserve">Observer: Chứa các lớp quan sát phản ứng với các sự kiện khác nhau (vd: tạo đơn hàng) để thực hiện một số hoạt động bổ sung. </w:t>
      </w:r>
    </w:p>
    <w:p w:rsidR="00874298" w:rsidRDefault="006A40B8" w:rsidP="006A40B8">
      <w:pPr>
        <w:pStyle w:val="ListParagraph"/>
        <w:numPr>
          <w:ilvl w:val="0"/>
          <w:numId w:val="23"/>
        </w:numPr>
        <w:rPr>
          <w:lang w:eastAsia="x-none"/>
        </w:rPr>
      </w:pPr>
      <w:r w:rsidRPr="006A40B8">
        <w:rPr>
          <w:lang w:eastAsia="x-none"/>
        </w:rPr>
        <w:t xml:space="preserve">Plugin: Chứa các plugin cần thiết. </w:t>
      </w:r>
    </w:p>
    <w:p w:rsidR="006A40B8" w:rsidRPr="00331C42" w:rsidRDefault="006A40B8" w:rsidP="006A40B8">
      <w:pPr>
        <w:pStyle w:val="ListParagraph"/>
        <w:numPr>
          <w:ilvl w:val="0"/>
          <w:numId w:val="23"/>
        </w:numPr>
        <w:rPr>
          <w:lang w:eastAsia="x-none"/>
        </w:rPr>
      </w:pPr>
      <w:r w:rsidRPr="006A40B8">
        <w:rPr>
          <w:lang w:eastAsia="x-none"/>
        </w:rPr>
        <w:t>UI: Chứa các lớp thành phần UI được sử dụng để tiếp nhận, xử lý và hiển thị dữ liệu trong bảng quản trị của trang web.</w:t>
      </w:r>
    </w:p>
    <w:p w:rsidR="004F2B5C" w:rsidRPr="004F2B5C" w:rsidRDefault="00993F07" w:rsidP="00ED07C0">
      <w:pPr>
        <w:pStyle w:val="Heading3"/>
      </w:pPr>
      <w:r>
        <w:t>Kiến trúc của một theme</w:t>
      </w:r>
    </w:p>
    <w:p w:rsidR="001F138F" w:rsidRPr="00E40C4E" w:rsidRDefault="00EE5127" w:rsidP="0045013B">
      <w:pPr>
        <w:pStyle w:val="Heading2"/>
        <w:rPr>
          <w:color w:val="FF0000"/>
          <w:lang w:val="en-US"/>
        </w:rPr>
      </w:pPr>
      <w:r w:rsidRPr="00E40C4E">
        <w:rPr>
          <w:color w:val="FF0000"/>
          <w:lang w:val="en-US"/>
        </w:rPr>
        <w:t>Widgets</w:t>
      </w:r>
    </w:p>
    <w:p w:rsidR="00611AF6" w:rsidRPr="00E40C4E" w:rsidRDefault="00611AF6" w:rsidP="009A568E">
      <w:pPr>
        <w:pStyle w:val="Heading2"/>
        <w:rPr>
          <w:color w:val="FF0000"/>
        </w:rPr>
      </w:pPr>
      <w:r w:rsidRPr="00E40C4E">
        <w:rPr>
          <w:color w:val="FF0000"/>
          <w:lang w:val="en-US"/>
        </w:rPr>
        <w:t>Các lệnh CLI cơ bản</w:t>
      </w:r>
    </w:p>
    <w:p w:rsidR="00993F07" w:rsidRPr="00E40C4E" w:rsidRDefault="00993F07" w:rsidP="009A568E">
      <w:pPr>
        <w:pStyle w:val="Heading2"/>
        <w:rPr>
          <w:color w:val="FF0000"/>
        </w:rPr>
      </w:pPr>
      <w:r w:rsidRPr="00E40C4E">
        <w:rPr>
          <w:color w:val="FF0000"/>
        </w:rPr>
        <w:t>Các phần của trang quản trị</w:t>
      </w:r>
    </w:p>
    <w:p w:rsidR="00993F07" w:rsidRPr="00E40C4E" w:rsidRDefault="00993F07" w:rsidP="009A568E">
      <w:pPr>
        <w:pStyle w:val="Heading2"/>
        <w:rPr>
          <w:color w:val="FF0000"/>
        </w:rPr>
      </w:pPr>
      <w:r w:rsidRPr="00E40C4E">
        <w:rPr>
          <w:color w:val="FF0000"/>
        </w:rPr>
        <w:t>Các phần của trang font-end</w:t>
      </w:r>
    </w:p>
    <w:p w:rsidR="00BA14FA" w:rsidRPr="00E40C4E" w:rsidRDefault="00993F07" w:rsidP="004701FA">
      <w:pPr>
        <w:pStyle w:val="Heading2"/>
        <w:rPr>
          <w:color w:val="FF0000"/>
        </w:rPr>
      </w:pPr>
      <w:r w:rsidRPr="00E40C4E">
        <w:rPr>
          <w:color w:val="FF0000"/>
        </w:rPr>
        <w:t>Các bài tập làm quen magento 2</w:t>
      </w:r>
    </w:p>
    <w:p w:rsidR="00993F07" w:rsidRPr="00DB3156" w:rsidRDefault="00993F07" w:rsidP="009A568E">
      <w:pPr>
        <w:pStyle w:val="Heading1"/>
      </w:pPr>
      <w:r>
        <w:lastRenderedPageBreak/>
        <w:t>Front-end</w:t>
      </w:r>
    </w:p>
    <w:p w:rsidR="006822B3" w:rsidRDefault="00ED1620" w:rsidP="009A568E">
      <w:pPr>
        <w:pStyle w:val="Heading2"/>
      </w:pPr>
      <w:r>
        <w:t>Các thành phần của theme</w:t>
      </w:r>
    </w:p>
    <w:p w:rsidR="00CB7A5E" w:rsidRDefault="006822B3" w:rsidP="006822B3">
      <w:pPr>
        <w:pStyle w:val="Heading2"/>
        <w:numPr>
          <w:ilvl w:val="0"/>
          <w:numId w:val="23"/>
        </w:numPr>
        <w:rPr>
          <w:b w:val="0"/>
          <w:lang w:val="en-US"/>
        </w:rPr>
      </w:pPr>
      <w:r w:rsidRPr="006822B3">
        <w:rPr>
          <w:b w:val="0"/>
          <w:lang w:val="vi-VN"/>
        </w:rPr>
        <w:t>Các thành phần chính gồm Block, Layouts, Teamplates</w:t>
      </w:r>
      <w:r w:rsidR="00CB7A5E" w:rsidRPr="006822B3">
        <w:rPr>
          <w:b w:val="0"/>
          <w:lang w:val="en-US"/>
        </w:rPr>
        <w:t xml:space="preserve"> </w:t>
      </w:r>
    </w:p>
    <w:p w:rsidR="00BD778F" w:rsidRDefault="005753DE" w:rsidP="009420AB">
      <w:pPr>
        <w:pStyle w:val="ListParagraph"/>
        <w:numPr>
          <w:ilvl w:val="0"/>
          <w:numId w:val="23"/>
        </w:numPr>
        <w:rPr>
          <w:lang w:val="vi-VN" w:eastAsia="x-none" w:bidi="ar-SA"/>
        </w:rPr>
      </w:pPr>
      <w:r>
        <w:rPr>
          <w:lang w:val="vi-VN" w:eastAsia="x-none" w:bidi="ar-SA"/>
        </w:rPr>
        <w:t>Luma là chủ đề con của Blank</w:t>
      </w:r>
      <w:r w:rsidR="000E5418">
        <w:rPr>
          <w:lang w:val="vi-VN" w:eastAsia="x-none" w:bidi="ar-SA"/>
        </w:rPr>
        <w:t xml:space="preserve"> nên không có sự khác biệt khi kế thừa 2 chủ đề này.</w:t>
      </w:r>
    </w:p>
    <w:p w:rsidR="00ED1620" w:rsidRPr="0041265A" w:rsidRDefault="00ED1620" w:rsidP="00ED1620">
      <w:pPr>
        <w:pStyle w:val="ListParagraph"/>
        <w:numPr>
          <w:ilvl w:val="0"/>
          <w:numId w:val="23"/>
        </w:numPr>
        <w:rPr>
          <w:lang w:val="vi-VN" w:eastAsia="x-none" w:bidi="ar-SA"/>
        </w:rPr>
      </w:pPr>
      <w:r>
        <w:rPr>
          <w:lang w:val="vi-VN" w:eastAsia="x-none" w:bidi="ar-SA"/>
        </w:rPr>
        <w:t xml:space="preserve">Cấu trúc một theme cơ bản: </w:t>
      </w:r>
    </w:p>
    <w:p w:rsidR="00095F4B" w:rsidRPr="001523FA" w:rsidRDefault="00ED1620" w:rsidP="001523FA">
      <w:pPr>
        <w:ind w:left="709" w:firstLine="0"/>
        <w:rPr>
          <w:lang w:val="vi-VN" w:eastAsia="x-none" w:bidi="ar-SA"/>
        </w:rPr>
      </w:pPr>
      <w:r>
        <w:rPr>
          <w:noProof/>
          <w:lang w:val="vi-VN" w:eastAsia="vi-VN" w:bidi="ar-SA"/>
        </w:rPr>
        <w:drawing>
          <wp:inline distT="0" distB="0" distL="0" distR="0" wp14:anchorId="019C4170" wp14:editId="628716EA">
            <wp:extent cx="3400425" cy="2755380"/>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16520" cy="2768422"/>
                    </a:xfrm>
                    <a:prstGeom prst="rect">
                      <a:avLst/>
                    </a:prstGeom>
                  </pic:spPr>
                </pic:pic>
              </a:graphicData>
            </a:graphic>
          </wp:inline>
        </w:drawing>
      </w:r>
    </w:p>
    <w:p w:rsidR="00993F07" w:rsidRDefault="00CB7A5E" w:rsidP="00CB7A5E">
      <w:pPr>
        <w:pStyle w:val="Heading2"/>
        <w:rPr>
          <w:lang w:val="en-US"/>
        </w:rPr>
      </w:pPr>
      <w:r>
        <w:rPr>
          <w:lang w:val="en-US"/>
        </w:rPr>
        <w:t>Themes</w:t>
      </w:r>
    </w:p>
    <w:p w:rsidR="00990EAD" w:rsidRPr="00990EAD" w:rsidRDefault="00990EAD" w:rsidP="00990EAD">
      <w:pPr>
        <w:pStyle w:val="Heading3"/>
        <w:rPr>
          <w:lang w:val="en-US" w:bidi="ar-SA"/>
        </w:rPr>
      </w:pPr>
      <w:r>
        <w:rPr>
          <w:lang w:val="vi-VN" w:bidi="ar-SA"/>
        </w:rPr>
        <w:t>Tạo một theme</w:t>
      </w:r>
    </w:p>
    <w:p w:rsidR="00FE4A44" w:rsidRDefault="00864901" w:rsidP="00864901">
      <w:pPr>
        <w:jc w:val="left"/>
        <w:rPr>
          <w:lang w:val="vi-VN" w:eastAsia="x-none" w:bidi="ar-SA"/>
        </w:rPr>
      </w:pPr>
      <w:r w:rsidRPr="00864901">
        <w:rPr>
          <w:b/>
          <w:lang w:val="vi-VN" w:eastAsia="x-none" w:bidi="ar-SA"/>
        </w:rPr>
        <w:t>Bước 1</w:t>
      </w:r>
      <w:r>
        <w:rPr>
          <w:lang w:val="vi-VN" w:eastAsia="x-none" w:bidi="ar-SA"/>
        </w:rPr>
        <w:t xml:space="preserve">: </w:t>
      </w:r>
      <w:r w:rsidRPr="00864901">
        <w:rPr>
          <w:lang w:val="vi-VN" w:eastAsia="x-none" w:bidi="ar-SA"/>
        </w:rPr>
        <w:t>Trong app/design/frontend tạo thư mục Vendor: QND2 và tạo thư mục theme: Theme2</w:t>
      </w:r>
    </w:p>
    <w:p w:rsidR="00864901" w:rsidRDefault="004E1455" w:rsidP="00864901">
      <w:pPr>
        <w:jc w:val="left"/>
        <w:rPr>
          <w:lang w:val="vi-VN" w:eastAsia="x-none" w:bidi="ar-SA"/>
        </w:rPr>
      </w:pPr>
      <w:r w:rsidRPr="00C950E6">
        <w:rPr>
          <w:b/>
          <w:lang w:val="vi-VN" w:eastAsia="x-none" w:bidi="ar-SA"/>
        </w:rPr>
        <w:t>Bước 2</w:t>
      </w:r>
      <w:r>
        <w:rPr>
          <w:lang w:val="vi-VN" w:eastAsia="x-none" w:bidi="ar-SA"/>
        </w:rPr>
        <w:t xml:space="preserve">: </w:t>
      </w:r>
      <w:r w:rsidR="00AA70E9">
        <w:rPr>
          <w:lang w:val="vi-VN" w:eastAsia="x-none" w:bidi="ar-SA"/>
        </w:rPr>
        <w:t>Trong folder Theme2 t</w:t>
      </w:r>
      <w:r>
        <w:rPr>
          <w:lang w:val="vi-VN" w:eastAsia="x-none" w:bidi="ar-SA"/>
        </w:rPr>
        <w:t>ạo file tragistration.php và composer.json để đăng ký theme</w:t>
      </w:r>
      <w:r w:rsidR="00AA70E9">
        <w:rPr>
          <w:lang w:val="vi-VN" w:eastAsia="x-none" w:bidi="ar-SA"/>
        </w:rPr>
        <w:t xml:space="preserve">, Tạo </w:t>
      </w:r>
      <w:r w:rsidR="00D726C1">
        <w:rPr>
          <w:lang w:val="vi-VN" w:eastAsia="x-none" w:bidi="ar-SA"/>
        </w:rPr>
        <w:t>file theme.xml</w:t>
      </w:r>
      <w:r w:rsidR="000E7E7F">
        <w:rPr>
          <w:lang w:val="vi-VN" w:eastAsia="x-none" w:bidi="ar-SA"/>
        </w:rPr>
        <w:t xml:space="preserve"> để xác định cấu hình cơ bản của theme </w:t>
      </w:r>
    </w:p>
    <w:p w:rsidR="00360E61" w:rsidRPr="00360E61" w:rsidRDefault="00360E61" w:rsidP="00360E61">
      <w:pPr>
        <w:pStyle w:val="ListParagraph"/>
        <w:numPr>
          <w:ilvl w:val="0"/>
          <w:numId w:val="23"/>
        </w:numPr>
        <w:jc w:val="left"/>
        <w:rPr>
          <w:lang w:val="vi-VN" w:eastAsia="x-none" w:bidi="ar-SA"/>
        </w:rPr>
      </w:pPr>
      <w:r>
        <w:rPr>
          <w:lang w:val="vi-VN" w:eastAsia="x-none" w:bidi="ar-SA"/>
        </w:rPr>
        <w:t>tragistration.php</w:t>
      </w:r>
    </w:p>
    <w:p w:rsidR="00B8256D" w:rsidRDefault="007350CE" w:rsidP="00864901">
      <w:pPr>
        <w:jc w:val="left"/>
        <w:rPr>
          <w:lang w:val="vi-VN" w:eastAsia="x-none" w:bidi="ar-SA"/>
        </w:rPr>
      </w:pPr>
      <w:r>
        <w:rPr>
          <w:noProof/>
          <w:lang w:val="vi-VN" w:eastAsia="vi-VN" w:bidi="ar-SA"/>
        </w:rPr>
        <w:drawing>
          <wp:inline distT="0" distB="0" distL="0" distR="0" wp14:anchorId="76E40C38" wp14:editId="424CA092">
            <wp:extent cx="5181600" cy="127192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0516" cy="1279023"/>
                    </a:xfrm>
                    <a:prstGeom prst="rect">
                      <a:avLst/>
                    </a:prstGeom>
                  </pic:spPr>
                </pic:pic>
              </a:graphicData>
            </a:graphic>
          </wp:inline>
        </w:drawing>
      </w:r>
    </w:p>
    <w:p w:rsidR="00360E61" w:rsidRDefault="00360E61" w:rsidP="00864901">
      <w:pPr>
        <w:jc w:val="left"/>
        <w:rPr>
          <w:lang w:val="vi-VN" w:eastAsia="x-none" w:bidi="ar-SA"/>
        </w:rPr>
      </w:pPr>
    </w:p>
    <w:p w:rsidR="00360E61" w:rsidRDefault="00360E61" w:rsidP="00864901">
      <w:pPr>
        <w:jc w:val="left"/>
        <w:rPr>
          <w:lang w:val="vi-VN" w:eastAsia="x-none" w:bidi="ar-SA"/>
        </w:rPr>
      </w:pPr>
    </w:p>
    <w:p w:rsidR="00360E61" w:rsidRDefault="00360E61" w:rsidP="00864901">
      <w:pPr>
        <w:jc w:val="left"/>
        <w:rPr>
          <w:lang w:val="vi-VN" w:eastAsia="x-none" w:bidi="ar-SA"/>
        </w:rPr>
      </w:pPr>
    </w:p>
    <w:p w:rsidR="00360E61" w:rsidRDefault="00360E61" w:rsidP="00864901">
      <w:pPr>
        <w:jc w:val="left"/>
        <w:rPr>
          <w:lang w:val="vi-VN" w:eastAsia="x-none" w:bidi="ar-SA"/>
        </w:rPr>
      </w:pPr>
    </w:p>
    <w:p w:rsidR="00360E61" w:rsidRDefault="00360E61" w:rsidP="00864901">
      <w:pPr>
        <w:jc w:val="left"/>
        <w:rPr>
          <w:lang w:val="vi-VN" w:eastAsia="x-none" w:bidi="ar-SA"/>
        </w:rPr>
      </w:pPr>
    </w:p>
    <w:p w:rsidR="00360E61" w:rsidRPr="00360E61" w:rsidRDefault="00360E61" w:rsidP="00360E61">
      <w:pPr>
        <w:pStyle w:val="ListParagraph"/>
        <w:numPr>
          <w:ilvl w:val="0"/>
          <w:numId w:val="23"/>
        </w:numPr>
        <w:jc w:val="left"/>
        <w:rPr>
          <w:lang w:val="vi-VN" w:eastAsia="x-none" w:bidi="ar-SA"/>
        </w:rPr>
      </w:pPr>
      <w:r>
        <w:rPr>
          <w:lang w:val="vi-VN" w:eastAsia="x-none" w:bidi="ar-SA"/>
        </w:rPr>
        <w:t>composer.json</w:t>
      </w:r>
    </w:p>
    <w:p w:rsidR="007350CE" w:rsidRDefault="007350CE" w:rsidP="00864901">
      <w:pPr>
        <w:jc w:val="left"/>
        <w:rPr>
          <w:lang w:val="vi-VN" w:eastAsia="x-none" w:bidi="ar-SA"/>
        </w:rPr>
      </w:pPr>
    </w:p>
    <w:p w:rsidR="003B71C5" w:rsidRDefault="00360E61" w:rsidP="00864901">
      <w:pPr>
        <w:jc w:val="left"/>
        <w:rPr>
          <w:lang w:val="vi-VN" w:eastAsia="x-none" w:bidi="ar-SA"/>
        </w:rPr>
      </w:pPr>
      <w:r>
        <w:rPr>
          <w:noProof/>
          <w:lang w:val="vi-VN" w:eastAsia="vi-VN" w:bidi="ar-SA"/>
        </w:rPr>
        <w:drawing>
          <wp:inline distT="0" distB="0" distL="0" distR="0" wp14:anchorId="01FC032E" wp14:editId="13BC7577">
            <wp:extent cx="3695700" cy="342707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3933" cy="3434704"/>
                    </a:xfrm>
                    <a:prstGeom prst="rect">
                      <a:avLst/>
                    </a:prstGeom>
                  </pic:spPr>
                </pic:pic>
              </a:graphicData>
            </a:graphic>
          </wp:inline>
        </w:drawing>
      </w:r>
    </w:p>
    <w:p w:rsidR="003B71C5" w:rsidRDefault="003B71C5" w:rsidP="00864901">
      <w:pPr>
        <w:jc w:val="left"/>
        <w:rPr>
          <w:lang w:val="vi-VN" w:eastAsia="x-none" w:bidi="ar-SA"/>
        </w:rPr>
      </w:pPr>
    </w:p>
    <w:p w:rsidR="00360E61" w:rsidRPr="00360E61" w:rsidRDefault="00360E61" w:rsidP="00360E61">
      <w:pPr>
        <w:pStyle w:val="ListParagraph"/>
        <w:numPr>
          <w:ilvl w:val="0"/>
          <w:numId w:val="23"/>
        </w:numPr>
        <w:jc w:val="left"/>
        <w:rPr>
          <w:lang w:val="vi-VN" w:eastAsia="x-none" w:bidi="ar-SA"/>
        </w:rPr>
      </w:pPr>
      <w:r>
        <w:rPr>
          <w:lang w:val="vi-VN" w:eastAsia="x-none" w:bidi="ar-SA"/>
        </w:rPr>
        <w:t>T</w:t>
      </w:r>
      <w:r w:rsidRPr="00360E61">
        <w:rPr>
          <w:lang w:val="vi-VN" w:eastAsia="x-none" w:bidi="ar-SA"/>
        </w:rPr>
        <w:t>heme.xml</w:t>
      </w:r>
    </w:p>
    <w:p w:rsidR="000E7E7F" w:rsidRDefault="009E4722" w:rsidP="00864901">
      <w:pPr>
        <w:jc w:val="left"/>
        <w:rPr>
          <w:lang w:val="vi-VN" w:eastAsia="x-none" w:bidi="ar-SA"/>
        </w:rPr>
      </w:pPr>
      <w:r>
        <w:rPr>
          <w:noProof/>
          <w:lang w:val="vi-VN" w:eastAsia="vi-VN" w:bidi="ar-SA"/>
        </w:rPr>
        <w:drawing>
          <wp:inline distT="0" distB="0" distL="0" distR="0" wp14:anchorId="0F38CBD6" wp14:editId="782EC55B">
            <wp:extent cx="5257800" cy="682941"/>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11393" cy="689902"/>
                    </a:xfrm>
                    <a:prstGeom prst="rect">
                      <a:avLst/>
                    </a:prstGeom>
                  </pic:spPr>
                </pic:pic>
              </a:graphicData>
            </a:graphic>
          </wp:inline>
        </w:drawing>
      </w:r>
    </w:p>
    <w:p w:rsidR="009E4722" w:rsidRDefault="009E4722" w:rsidP="00864901">
      <w:pPr>
        <w:jc w:val="left"/>
        <w:rPr>
          <w:b/>
          <w:lang w:val="vi-VN" w:eastAsia="x-none" w:bidi="ar-SA"/>
        </w:rPr>
      </w:pPr>
    </w:p>
    <w:p w:rsidR="00C31EBD" w:rsidRDefault="00BC2203" w:rsidP="00BC2203">
      <w:pPr>
        <w:pStyle w:val="ListParagraph"/>
        <w:numPr>
          <w:ilvl w:val="0"/>
          <w:numId w:val="23"/>
        </w:numPr>
        <w:jc w:val="left"/>
        <w:rPr>
          <w:lang w:val="vi-VN" w:eastAsia="x-none" w:bidi="ar-SA"/>
        </w:rPr>
      </w:pPr>
      <w:r>
        <w:rPr>
          <w:lang w:val="vi-VN" w:eastAsia="x-none" w:bidi="ar-SA"/>
        </w:rPr>
        <w:t xml:space="preserve">Xóa cache và truy cập </w:t>
      </w:r>
      <w:r w:rsidR="00561F4E">
        <w:rPr>
          <w:lang w:val="vi-VN" w:eastAsia="x-none" w:bidi="ar-SA"/>
        </w:rPr>
        <w:t>Content &gt; Theme trong trang quản trị</w:t>
      </w:r>
      <w:r w:rsidR="00BF7AA8">
        <w:rPr>
          <w:lang w:val="vi-VN" w:eastAsia="x-none" w:bidi="ar-SA"/>
        </w:rPr>
        <w:t xml:space="preserve"> ta sẽ thấy theme mà chúng ta vừa tạo</w:t>
      </w:r>
    </w:p>
    <w:p w:rsidR="00C31EBD" w:rsidRDefault="00C31EBD" w:rsidP="00C31EBD">
      <w:pPr>
        <w:pStyle w:val="Heading3"/>
        <w:rPr>
          <w:lang w:val="vi-VN" w:bidi="ar-SA"/>
        </w:rPr>
      </w:pPr>
      <w:r>
        <w:rPr>
          <w:lang w:val="vi-VN" w:bidi="ar-SA"/>
        </w:rPr>
        <w:t>Tính kế thừa trong magento 2</w:t>
      </w:r>
    </w:p>
    <w:p w:rsidR="00C31EBD" w:rsidRDefault="00C31EBD" w:rsidP="00C31EBD">
      <w:pPr>
        <w:pStyle w:val="Heading3"/>
        <w:rPr>
          <w:lang w:val="vi-VN" w:bidi="ar-SA"/>
        </w:rPr>
      </w:pPr>
      <w:r>
        <w:rPr>
          <w:lang w:val="vi-VN" w:bidi="ar-SA"/>
        </w:rPr>
        <w:t>Xóa một theme</w:t>
      </w:r>
    </w:p>
    <w:p w:rsidR="00357DC0" w:rsidRPr="00357DC0" w:rsidRDefault="00357DC0" w:rsidP="00357DC0">
      <w:pPr>
        <w:rPr>
          <w:lang w:val="vi-VN" w:eastAsia="x-none" w:bidi="ar-SA"/>
        </w:rPr>
      </w:pPr>
      <w:r>
        <w:rPr>
          <w:lang w:val="vi-VN" w:eastAsia="x-none" w:bidi="ar-SA"/>
        </w:rPr>
        <w:t xml:space="preserve">(Task: Làm xong phần </w:t>
      </w:r>
      <w:bookmarkStart w:id="0" w:name="_GoBack"/>
      <w:r w:rsidRPr="00885D6A">
        <w:rPr>
          <w:b/>
          <w:lang w:val="vi-VN" w:eastAsia="x-none" w:bidi="ar-SA"/>
        </w:rPr>
        <w:t>2.2, 1.2,</w:t>
      </w:r>
      <w:r w:rsidR="002435D9" w:rsidRPr="00885D6A">
        <w:rPr>
          <w:b/>
          <w:lang w:val="vi-VN" w:eastAsia="x-none" w:bidi="ar-SA"/>
        </w:rPr>
        <w:t xml:space="preserve"> 1.3,</w:t>
      </w:r>
      <w:bookmarkEnd w:id="0"/>
      <w:r w:rsidR="002435D9">
        <w:rPr>
          <w:lang w:val="vi-VN" w:eastAsia="x-none" w:bidi="ar-SA"/>
        </w:rPr>
        <w:t xml:space="preserve"> </w:t>
      </w:r>
      <w:r w:rsidR="002435D9" w:rsidRPr="00885D6A">
        <w:rPr>
          <w:lang w:val="vi-VN" w:eastAsia="x-none" w:bidi="ar-SA"/>
        </w:rPr>
        <w:t>1.4</w:t>
      </w:r>
      <w:r>
        <w:rPr>
          <w:lang w:val="vi-VN" w:eastAsia="x-none" w:bidi="ar-SA"/>
        </w:rPr>
        <w:t>)</w:t>
      </w:r>
    </w:p>
    <w:p w:rsidR="00993F07" w:rsidRPr="00E40C4E" w:rsidRDefault="00993F07" w:rsidP="009A568E">
      <w:pPr>
        <w:pStyle w:val="Heading2"/>
        <w:rPr>
          <w:color w:val="FF0000"/>
        </w:rPr>
      </w:pPr>
      <w:r w:rsidRPr="00E40C4E">
        <w:rPr>
          <w:color w:val="FF0000"/>
        </w:rPr>
        <w:t>UI Component</w:t>
      </w:r>
    </w:p>
    <w:p w:rsidR="000F5F90" w:rsidRDefault="0066539D" w:rsidP="00183057">
      <w:pPr>
        <w:pStyle w:val="Heading3"/>
        <w:rPr>
          <w:lang w:bidi="ar-SA"/>
        </w:rPr>
      </w:pPr>
      <w:r>
        <w:rPr>
          <w:lang w:bidi="ar-SA"/>
        </w:rPr>
        <w:t>Tạo một UI Conponent</w:t>
      </w:r>
    </w:p>
    <w:p w:rsidR="000F5F90" w:rsidRDefault="000F5F90" w:rsidP="00183057">
      <w:pPr>
        <w:pStyle w:val="Heading3"/>
        <w:rPr>
          <w:lang w:bidi="ar-SA"/>
        </w:rPr>
      </w:pPr>
      <w:r>
        <w:rPr>
          <w:lang w:bidi="ar-SA"/>
        </w:rPr>
        <w:t>UI Component gird</w:t>
      </w:r>
    </w:p>
    <w:p w:rsidR="00183057" w:rsidRDefault="000F5F90" w:rsidP="00183057">
      <w:pPr>
        <w:pStyle w:val="Heading3"/>
        <w:rPr>
          <w:lang w:bidi="ar-SA"/>
        </w:rPr>
      </w:pPr>
      <w:r>
        <w:rPr>
          <w:lang w:bidi="ar-SA"/>
        </w:rPr>
        <w:t>Các UI Component form</w:t>
      </w:r>
    </w:p>
    <w:p w:rsidR="000F5F90" w:rsidRDefault="000F5F90" w:rsidP="000F5F90">
      <w:pPr>
        <w:pStyle w:val="Heading4"/>
        <w:rPr>
          <w:lang w:bidi="ar-SA"/>
        </w:rPr>
      </w:pPr>
      <w:r>
        <w:rPr>
          <w:lang w:bidi="ar-SA"/>
        </w:rPr>
        <w:t xml:space="preserve"> Text field</w:t>
      </w:r>
    </w:p>
    <w:p w:rsidR="000F5F90" w:rsidRDefault="000F5F90" w:rsidP="000F5F90">
      <w:pPr>
        <w:pStyle w:val="Heading4"/>
        <w:rPr>
          <w:lang w:bidi="ar-SA"/>
        </w:rPr>
      </w:pPr>
      <w:r>
        <w:rPr>
          <w:lang w:bidi="ar-SA"/>
        </w:rPr>
        <w:t xml:space="preserve"> Email field</w:t>
      </w:r>
    </w:p>
    <w:p w:rsidR="000F5F90" w:rsidRDefault="00004D4C" w:rsidP="000F5F90">
      <w:pPr>
        <w:pStyle w:val="Heading4"/>
        <w:rPr>
          <w:lang w:bidi="ar-SA"/>
        </w:rPr>
      </w:pPr>
      <w:r>
        <w:rPr>
          <w:lang w:bidi="ar-SA"/>
        </w:rPr>
        <w:t xml:space="preserve"> Date, time field</w:t>
      </w:r>
    </w:p>
    <w:p w:rsidR="00004D4C" w:rsidRDefault="00004D4C" w:rsidP="00004D4C">
      <w:pPr>
        <w:pStyle w:val="Heading4"/>
        <w:rPr>
          <w:lang w:bidi="ar-SA"/>
        </w:rPr>
      </w:pPr>
      <w:r>
        <w:rPr>
          <w:lang w:bidi="ar-SA"/>
        </w:rPr>
        <w:t xml:space="preserve"> Dropdown field</w:t>
      </w:r>
    </w:p>
    <w:p w:rsidR="00004D4C" w:rsidRDefault="00004D4C" w:rsidP="00004D4C">
      <w:pPr>
        <w:pStyle w:val="Heading4"/>
        <w:rPr>
          <w:lang w:bidi="ar-SA"/>
        </w:rPr>
      </w:pPr>
      <w:r>
        <w:rPr>
          <w:lang w:bidi="ar-SA"/>
        </w:rPr>
        <w:t>Radio field</w:t>
      </w:r>
    </w:p>
    <w:p w:rsidR="00957675" w:rsidRDefault="00957675" w:rsidP="00957675">
      <w:pPr>
        <w:pStyle w:val="Heading4"/>
      </w:pPr>
      <w:r>
        <w:t>Multiple select</w:t>
      </w:r>
    </w:p>
    <w:p w:rsidR="00DC58B2" w:rsidRPr="00DC58B2" w:rsidRDefault="00DC58B2" w:rsidP="00DC58B2">
      <w:pPr>
        <w:pStyle w:val="Heading4"/>
      </w:pPr>
      <w:r>
        <w:t>File field</w:t>
      </w:r>
    </w:p>
    <w:p w:rsidR="00F63920" w:rsidRPr="00E40C4E" w:rsidRDefault="00F63920" w:rsidP="009A568E">
      <w:pPr>
        <w:pStyle w:val="Heading2"/>
        <w:rPr>
          <w:color w:val="FF0000"/>
        </w:rPr>
      </w:pPr>
      <w:r w:rsidRPr="00E40C4E">
        <w:rPr>
          <w:color w:val="FF0000"/>
          <w:lang w:val="en-US"/>
        </w:rPr>
        <w:lastRenderedPageBreak/>
        <w:t>Layout</w:t>
      </w:r>
    </w:p>
    <w:p w:rsidR="00F63920" w:rsidRPr="00E40C4E" w:rsidRDefault="00F63920" w:rsidP="00CB7A5E">
      <w:pPr>
        <w:pStyle w:val="Heading2"/>
        <w:rPr>
          <w:color w:val="FF0000"/>
        </w:rPr>
      </w:pPr>
      <w:r w:rsidRPr="00E40C4E">
        <w:rPr>
          <w:color w:val="FF0000"/>
          <w:lang w:val="en-US"/>
        </w:rPr>
        <w:t>Templates</w:t>
      </w:r>
    </w:p>
    <w:p w:rsidR="00993F07" w:rsidRPr="00E40C4E" w:rsidRDefault="00993F07" w:rsidP="009A568E">
      <w:pPr>
        <w:pStyle w:val="Heading2"/>
        <w:rPr>
          <w:color w:val="FF0000"/>
        </w:rPr>
      </w:pPr>
      <w:r w:rsidRPr="00E40C4E">
        <w:rPr>
          <w:color w:val="FF0000"/>
        </w:rPr>
        <w:t>HTML</w:t>
      </w:r>
    </w:p>
    <w:p w:rsidR="00993F07" w:rsidRPr="00E40C4E" w:rsidRDefault="00993F07" w:rsidP="009A568E">
      <w:pPr>
        <w:pStyle w:val="Heading2"/>
        <w:rPr>
          <w:color w:val="FF0000"/>
        </w:rPr>
      </w:pPr>
      <w:r w:rsidRPr="00E40C4E">
        <w:rPr>
          <w:color w:val="FF0000"/>
        </w:rPr>
        <w:t>CSS</w:t>
      </w:r>
    </w:p>
    <w:p w:rsidR="00D54BA9" w:rsidRDefault="00D54BA9" w:rsidP="00D54BA9">
      <w:pPr>
        <w:pStyle w:val="Heading3"/>
        <w:rPr>
          <w:lang w:bidi="ar-SA"/>
        </w:rPr>
      </w:pPr>
      <w:r>
        <w:rPr>
          <w:lang w:bidi="ar-SA"/>
        </w:rPr>
        <w:t>Nhúng CSS vào magento 2</w:t>
      </w:r>
    </w:p>
    <w:p w:rsidR="00D54BA9" w:rsidRDefault="00D54BA9" w:rsidP="00D54BA9">
      <w:pPr>
        <w:pStyle w:val="Heading3"/>
        <w:rPr>
          <w:lang w:bidi="ar-SA"/>
        </w:rPr>
      </w:pPr>
      <w:r>
        <w:rPr>
          <w:lang w:bidi="ar-SA"/>
        </w:rPr>
        <w:t>Responsive Trong Magento 2</w:t>
      </w:r>
    </w:p>
    <w:p w:rsidR="000528E3" w:rsidRDefault="000528E3" w:rsidP="000528E3">
      <w:pPr>
        <w:pStyle w:val="Heading3"/>
        <w:rPr>
          <w:lang w:bidi="ar-SA"/>
        </w:rPr>
      </w:pPr>
      <w:r>
        <w:rPr>
          <w:lang w:bidi="ar-SA"/>
        </w:rPr>
        <w:t>Biên dịch LESS bằng grunt</w:t>
      </w:r>
    </w:p>
    <w:p w:rsidR="006C42FA" w:rsidRDefault="00061DD1" w:rsidP="006C42FA">
      <w:pPr>
        <w:pStyle w:val="Heading4"/>
        <w:rPr>
          <w:lang w:bidi="ar-SA"/>
        </w:rPr>
      </w:pPr>
      <w:r>
        <w:rPr>
          <w:lang w:bidi="ar-SA"/>
        </w:rPr>
        <w:t xml:space="preserve"> Cài đặt grunt trong </w:t>
      </w:r>
      <w:r w:rsidR="006C42FA">
        <w:rPr>
          <w:lang w:bidi="ar-SA"/>
        </w:rPr>
        <w:t>magento 2</w:t>
      </w:r>
    </w:p>
    <w:p w:rsidR="006C42FA" w:rsidRPr="006C42FA" w:rsidRDefault="006C42FA" w:rsidP="006C42FA">
      <w:pPr>
        <w:pStyle w:val="Heading4"/>
        <w:rPr>
          <w:lang w:bidi="ar-SA"/>
        </w:rPr>
      </w:pPr>
      <w:r>
        <w:rPr>
          <w:lang w:bidi="ar-SA"/>
        </w:rPr>
        <w:t xml:space="preserve"> </w:t>
      </w:r>
      <w:r w:rsidR="00A54511">
        <w:rPr>
          <w:lang w:bidi="ar-SA"/>
        </w:rPr>
        <w:t>Viết LESS trong magento 2</w:t>
      </w:r>
    </w:p>
    <w:p w:rsidR="007F7557" w:rsidRPr="00E40C4E" w:rsidRDefault="00993F07" w:rsidP="009A568E">
      <w:pPr>
        <w:pStyle w:val="Heading2"/>
        <w:rPr>
          <w:color w:val="FF0000"/>
        </w:rPr>
      </w:pPr>
      <w:r w:rsidRPr="00E40C4E">
        <w:rPr>
          <w:color w:val="FF0000"/>
        </w:rPr>
        <w:t>JS</w:t>
      </w:r>
    </w:p>
    <w:p w:rsidR="00675EAE" w:rsidRPr="00675EAE" w:rsidRDefault="00675EAE" w:rsidP="00675EAE">
      <w:pPr>
        <w:pStyle w:val="Heading3"/>
        <w:rPr>
          <w:lang w:val="vi-VN" w:eastAsia="vi-VN" w:bidi="ar-SA"/>
        </w:rPr>
      </w:pPr>
      <w:r>
        <w:rPr>
          <w:lang w:val="en-US" w:eastAsia="vi-VN" w:bidi="ar-SA"/>
        </w:rPr>
        <w:t>Nhúng JS vào Magento</w:t>
      </w:r>
      <w:r w:rsidR="00D54BA9">
        <w:rPr>
          <w:lang w:val="en-US" w:eastAsia="vi-VN" w:bidi="ar-SA"/>
        </w:rPr>
        <w:t xml:space="preserve"> 2</w:t>
      </w:r>
    </w:p>
    <w:p w:rsidR="00E95442" w:rsidRPr="00E95442" w:rsidRDefault="00AF4233" w:rsidP="00AF4233">
      <w:pPr>
        <w:pStyle w:val="Heading3"/>
        <w:rPr>
          <w:sz w:val="36"/>
          <w:szCs w:val="36"/>
          <w:lang w:val="vi-VN" w:eastAsia="vi-VN" w:bidi="ar-SA"/>
        </w:rPr>
      </w:pPr>
      <w:r>
        <w:t>RequireJS</w:t>
      </w:r>
    </w:p>
    <w:p w:rsidR="00F15CAB" w:rsidRPr="00F15CAB" w:rsidRDefault="00E95442" w:rsidP="00F63920">
      <w:pPr>
        <w:pStyle w:val="Heading3"/>
        <w:rPr>
          <w:sz w:val="36"/>
          <w:szCs w:val="36"/>
          <w:lang w:val="vi-VN" w:eastAsia="vi-VN" w:bidi="ar-SA"/>
        </w:rPr>
      </w:pPr>
      <w:r>
        <w:t>MixinJ</w:t>
      </w:r>
      <w:r w:rsidR="00F15CAB">
        <w:t>S</w:t>
      </w:r>
    </w:p>
    <w:p w:rsidR="00AF4233" w:rsidRPr="00F63920" w:rsidRDefault="00F15CAB" w:rsidP="00F63920">
      <w:pPr>
        <w:pStyle w:val="Heading3"/>
        <w:rPr>
          <w:sz w:val="36"/>
          <w:szCs w:val="36"/>
          <w:lang w:val="vi-VN" w:eastAsia="vi-VN" w:bidi="ar-SA"/>
        </w:rPr>
      </w:pPr>
      <w:r>
        <w:t>KnockoutJ</w:t>
      </w:r>
      <w:r w:rsidR="00E95442">
        <w:t>S</w:t>
      </w:r>
    </w:p>
    <w:p w:rsidR="00BA38CB" w:rsidRPr="00E40C4E" w:rsidRDefault="007F7557" w:rsidP="009A568E">
      <w:pPr>
        <w:pStyle w:val="Heading2"/>
        <w:rPr>
          <w:color w:val="FF0000"/>
          <w:lang w:val="en-US"/>
        </w:rPr>
      </w:pPr>
      <w:r w:rsidRPr="00E40C4E">
        <w:rPr>
          <w:color w:val="FF0000"/>
          <w:lang w:val="en-US"/>
        </w:rPr>
        <w:t xml:space="preserve">Hướng dẫn sửa </w:t>
      </w:r>
      <w:r w:rsidR="00BA38CB" w:rsidRPr="00E40C4E">
        <w:rPr>
          <w:color w:val="FF0000"/>
          <w:lang w:val="en-US"/>
        </w:rPr>
        <w:t>một trang front-end</w:t>
      </w:r>
    </w:p>
    <w:p w:rsidR="003C7D5A" w:rsidRDefault="003C7D5A" w:rsidP="006C7E8B">
      <w:pPr>
        <w:pStyle w:val="Heading3"/>
        <w:rPr>
          <w:lang w:val="en-US" w:bidi="ar-SA"/>
        </w:rPr>
      </w:pPr>
      <w:r>
        <w:rPr>
          <w:lang w:val="en-US" w:bidi="ar-SA"/>
        </w:rPr>
        <w:t>Cách sắp xếp các khối block</w:t>
      </w:r>
    </w:p>
    <w:p w:rsidR="003C7D5A" w:rsidRDefault="003C7D5A" w:rsidP="006C7E8B">
      <w:pPr>
        <w:pStyle w:val="Heading3"/>
        <w:rPr>
          <w:lang w:val="en-US" w:bidi="ar-SA"/>
        </w:rPr>
      </w:pPr>
      <w:r>
        <w:rPr>
          <w:lang w:val="en-US" w:bidi="ar-SA"/>
        </w:rPr>
        <w:t>Chèn thêm một khối block</w:t>
      </w:r>
      <w:r w:rsidR="006C7E8B">
        <w:rPr>
          <w:lang w:val="en-US" w:bidi="ar-SA"/>
        </w:rPr>
        <w:t xml:space="preserve"> mới</w:t>
      </w:r>
    </w:p>
    <w:p w:rsidR="003C7D5A" w:rsidRDefault="003C7D5A" w:rsidP="006C7E8B">
      <w:pPr>
        <w:pStyle w:val="Heading3"/>
        <w:rPr>
          <w:lang w:val="en-US" w:bidi="ar-SA"/>
        </w:rPr>
      </w:pPr>
      <w:r>
        <w:rPr>
          <w:lang w:val="en-US" w:bidi="ar-SA"/>
        </w:rPr>
        <w:t>Xóa các khối block</w:t>
      </w:r>
    </w:p>
    <w:p w:rsidR="003C7D5A" w:rsidRPr="003C7D5A" w:rsidRDefault="006C7E8B" w:rsidP="006C7E8B">
      <w:pPr>
        <w:pStyle w:val="Heading3"/>
        <w:rPr>
          <w:lang w:val="en-US" w:bidi="ar-SA"/>
        </w:rPr>
      </w:pPr>
      <w:r>
        <w:rPr>
          <w:lang w:val="en-US" w:bidi="ar-SA"/>
        </w:rPr>
        <w:t>Sửa một khối block có sẵn</w:t>
      </w:r>
    </w:p>
    <w:p w:rsidR="00547709" w:rsidRPr="00E40C4E" w:rsidRDefault="00B56988" w:rsidP="009A568E">
      <w:pPr>
        <w:pStyle w:val="Heading2"/>
        <w:rPr>
          <w:color w:val="FF0000"/>
        </w:rPr>
      </w:pPr>
      <w:r w:rsidRPr="00E40C4E">
        <w:rPr>
          <w:color w:val="FF0000"/>
          <w:lang w:val="en-US"/>
        </w:rPr>
        <w:t xml:space="preserve"> </w:t>
      </w:r>
      <w:r w:rsidR="00BA38CB" w:rsidRPr="00E40C4E">
        <w:rPr>
          <w:color w:val="FF0000"/>
          <w:lang w:val="en-US"/>
        </w:rPr>
        <w:t>Hướng dẫn tạo một trang front-end mớ</w:t>
      </w:r>
      <w:r w:rsidR="00547709" w:rsidRPr="00E40C4E">
        <w:rPr>
          <w:color w:val="FF0000"/>
          <w:lang w:val="en-US"/>
        </w:rPr>
        <w:t>i</w:t>
      </w:r>
    </w:p>
    <w:p w:rsidR="00993F07" w:rsidRPr="00E40C4E" w:rsidRDefault="00B56988" w:rsidP="009A568E">
      <w:pPr>
        <w:pStyle w:val="Heading2"/>
        <w:rPr>
          <w:color w:val="FF0000"/>
        </w:rPr>
      </w:pPr>
      <w:r w:rsidRPr="00E40C4E">
        <w:rPr>
          <w:color w:val="FF0000"/>
          <w:lang w:val="en-US"/>
        </w:rPr>
        <w:t xml:space="preserve"> </w:t>
      </w:r>
      <w:r w:rsidR="00547709" w:rsidRPr="00E40C4E">
        <w:rPr>
          <w:color w:val="FF0000"/>
          <w:lang w:val="en-US"/>
        </w:rPr>
        <w:t>Hướng dẫn chèn một plugin bên ngoài</w:t>
      </w:r>
    </w:p>
    <w:p w:rsidR="00993F07" w:rsidRPr="00E40C4E" w:rsidRDefault="00B56988" w:rsidP="009A568E">
      <w:pPr>
        <w:pStyle w:val="Heading2"/>
        <w:rPr>
          <w:color w:val="FF0000"/>
        </w:rPr>
      </w:pPr>
      <w:r w:rsidRPr="00E40C4E">
        <w:rPr>
          <w:color w:val="FF0000"/>
          <w:lang w:val="en-US"/>
        </w:rPr>
        <w:t xml:space="preserve"> </w:t>
      </w:r>
      <w:r w:rsidR="00BA38CB" w:rsidRPr="00E40C4E">
        <w:rPr>
          <w:color w:val="FF0000"/>
          <w:lang w:val="en-US"/>
        </w:rPr>
        <w:t>Bài tập s</w:t>
      </w:r>
      <w:r w:rsidR="00993F07" w:rsidRPr="00E40C4E">
        <w:rPr>
          <w:color w:val="FF0000"/>
        </w:rPr>
        <w:t>ửa trang product</w:t>
      </w:r>
    </w:p>
    <w:p w:rsidR="00E57E17" w:rsidRPr="00E57E17" w:rsidRDefault="00E57E17" w:rsidP="00E57E17">
      <w:pPr>
        <w:rPr>
          <w:lang w:val="en-US" w:eastAsia="x-none" w:bidi="ar-SA"/>
        </w:rPr>
      </w:pPr>
      <w:r>
        <w:rPr>
          <w:lang w:val="en-US" w:eastAsia="x-none" w:bidi="ar-SA"/>
        </w:rPr>
        <w:t>(2 tuần)</w:t>
      </w:r>
    </w:p>
    <w:p w:rsidR="00993F07" w:rsidRDefault="00993F07" w:rsidP="009A568E">
      <w:pPr>
        <w:pStyle w:val="Heading1"/>
      </w:pPr>
      <w:r>
        <w:lastRenderedPageBreak/>
        <w:t>Back-end</w:t>
      </w:r>
    </w:p>
    <w:p w:rsidR="007B61F6" w:rsidRPr="00E40C4E" w:rsidRDefault="007B61F6" w:rsidP="00A461C9">
      <w:pPr>
        <w:pStyle w:val="Heading2"/>
        <w:rPr>
          <w:color w:val="FF0000"/>
        </w:rPr>
      </w:pPr>
      <w:r w:rsidRPr="00E40C4E">
        <w:rPr>
          <w:color w:val="FF0000"/>
          <w:lang w:val="en-US"/>
        </w:rPr>
        <w:t>Các thành phần của một module</w:t>
      </w:r>
    </w:p>
    <w:p w:rsidR="007B61F6" w:rsidRDefault="007B61F6" w:rsidP="004701FA">
      <w:pPr>
        <w:pStyle w:val="Heading2"/>
        <w:rPr>
          <w:lang w:val="en-US"/>
        </w:rPr>
      </w:pPr>
      <w:r>
        <w:rPr>
          <w:lang w:val="en-US"/>
        </w:rPr>
        <w:t>Hướng dẫn tạo một module</w:t>
      </w:r>
    </w:p>
    <w:p w:rsidR="0004035B" w:rsidRPr="0004035B" w:rsidRDefault="0004035B" w:rsidP="0004035B">
      <w:pPr>
        <w:pStyle w:val="Heading3"/>
        <w:rPr>
          <w:lang w:val="en-US" w:bidi="ar-SA"/>
        </w:rPr>
      </w:pPr>
      <w:r>
        <w:rPr>
          <w:lang w:val="en-US" w:bidi="ar-SA"/>
        </w:rPr>
        <w:t>Ngoài front-end</w:t>
      </w:r>
    </w:p>
    <w:p w:rsidR="00543A18" w:rsidRDefault="00747C7D" w:rsidP="00747C7D">
      <w:pPr>
        <w:rPr>
          <w:lang w:val="en-US" w:eastAsia="x-none" w:bidi="ar-SA"/>
        </w:rPr>
      </w:pPr>
      <w:r w:rsidRPr="00747C7D">
        <w:rPr>
          <w:b/>
          <w:lang w:val="en-US" w:eastAsia="x-none" w:bidi="ar-SA"/>
        </w:rPr>
        <w:t>Bước 1</w:t>
      </w:r>
      <w:r>
        <w:rPr>
          <w:lang w:val="en-US" w:eastAsia="x-none" w:bidi="ar-SA"/>
        </w:rPr>
        <w:t>: Tạo thư mục app/code/QND/Hello trong đó QND là Vendor name, Hello là Module name</w:t>
      </w:r>
    </w:p>
    <w:p w:rsidR="00747C7D" w:rsidRDefault="00543A18" w:rsidP="00747C7D">
      <w:pPr>
        <w:rPr>
          <w:lang w:val="en-US" w:eastAsia="x-none" w:bidi="ar-SA"/>
        </w:rPr>
      </w:pPr>
      <w:r w:rsidRPr="00B74F9B">
        <w:rPr>
          <w:b/>
          <w:lang w:val="en-US" w:eastAsia="x-none" w:bidi="ar-SA"/>
        </w:rPr>
        <w:t>Bước 2:</w:t>
      </w:r>
      <w:r>
        <w:rPr>
          <w:lang w:val="en-US" w:eastAsia="x-none" w:bidi="ar-SA"/>
        </w:rPr>
        <w:t xml:space="preserve"> Trong file Hello tạo file </w:t>
      </w:r>
      <w:r w:rsidRPr="00543A18">
        <w:rPr>
          <w:lang w:val="en-US" w:eastAsia="x-none" w:bidi="ar-SA"/>
        </w:rPr>
        <w:t>etc/module.xml</w:t>
      </w:r>
      <w:r w:rsidR="00747C7D">
        <w:rPr>
          <w:lang w:val="en-US" w:eastAsia="x-none" w:bidi="ar-SA"/>
        </w:rPr>
        <w:t xml:space="preserve"> </w:t>
      </w:r>
      <w:r w:rsidR="009563E1">
        <w:rPr>
          <w:lang w:val="en-US" w:eastAsia="x-none" w:bidi="ar-SA"/>
        </w:rPr>
        <w:t>để xác định cấu hình module mới.</w:t>
      </w:r>
    </w:p>
    <w:p w:rsidR="00B74F9B" w:rsidRDefault="00255635" w:rsidP="00747C7D">
      <w:pPr>
        <w:rPr>
          <w:lang w:val="en-US" w:eastAsia="x-none" w:bidi="ar-SA"/>
        </w:rPr>
      </w:pPr>
      <w:r>
        <w:rPr>
          <w:noProof/>
          <w:lang w:val="vi-VN" w:eastAsia="vi-VN" w:bidi="ar-SA"/>
        </w:rPr>
        <w:drawing>
          <wp:inline distT="0" distB="0" distL="0" distR="0" wp14:anchorId="00AD5CD7" wp14:editId="286100AF">
            <wp:extent cx="5295900" cy="8769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35468" cy="883540"/>
                    </a:xfrm>
                    <a:prstGeom prst="rect">
                      <a:avLst/>
                    </a:prstGeom>
                  </pic:spPr>
                </pic:pic>
              </a:graphicData>
            </a:graphic>
          </wp:inline>
        </w:drawing>
      </w:r>
    </w:p>
    <w:p w:rsidR="00255635" w:rsidRDefault="00EA5D15" w:rsidP="00747C7D">
      <w:pPr>
        <w:rPr>
          <w:lang w:val="en-US" w:eastAsia="x-none" w:bidi="ar-SA"/>
        </w:rPr>
      </w:pPr>
      <w:r w:rsidRPr="00EA5D15">
        <w:rPr>
          <w:b/>
          <w:lang w:val="en-US" w:eastAsia="x-none" w:bidi="ar-SA"/>
        </w:rPr>
        <w:t>Bước 3:</w:t>
      </w:r>
      <w:r>
        <w:rPr>
          <w:b/>
          <w:lang w:val="en-US" w:eastAsia="x-none" w:bidi="ar-SA"/>
        </w:rPr>
        <w:t xml:space="preserve"> </w:t>
      </w:r>
      <w:r w:rsidRPr="00EA5D15">
        <w:rPr>
          <w:lang w:val="en-US" w:eastAsia="x-none" w:bidi="ar-SA"/>
        </w:rPr>
        <w:t>Thêm tập tin registration.php</w:t>
      </w:r>
      <w:r w:rsidR="001D05F8">
        <w:rPr>
          <w:lang w:val="en-US" w:eastAsia="x-none" w:bidi="ar-SA"/>
        </w:rPr>
        <w:t xml:space="preserve"> </w:t>
      </w:r>
      <w:r w:rsidR="0066298D">
        <w:rPr>
          <w:lang w:val="en-US" w:eastAsia="x-none" w:bidi="ar-SA"/>
        </w:rPr>
        <w:t xml:space="preserve">để khai báo </w:t>
      </w:r>
      <w:r w:rsidR="00090259">
        <w:rPr>
          <w:lang w:val="en-US" w:eastAsia="x-none" w:bidi="ar-SA"/>
        </w:rPr>
        <w:t>module mới với magento 2</w:t>
      </w:r>
    </w:p>
    <w:p w:rsidR="004D499B" w:rsidRPr="00767BA0" w:rsidRDefault="00886178" w:rsidP="00747C7D">
      <w:pPr>
        <w:rPr>
          <w:b/>
          <w:lang w:val="en-US" w:eastAsia="x-none" w:bidi="ar-SA"/>
        </w:rPr>
      </w:pPr>
      <w:r>
        <w:rPr>
          <w:noProof/>
          <w:lang w:val="vi-VN" w:eastAsia="vi-VN" w:bidi="ar-SA"/>
        </w:rPr>
        <w:drawing>
          <wp:inline distT="0" distB="0" distL="0" distR="0" wp14:anchorId="2EA02C30" wp14:editId="7F77CA8D">
            <wp:extent cx="5353050" cy="134958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82148" cy="1356921"/>
                    </a:xfrm>
                    <a:prstGeom prst="rect">
                      <a:avLst/>
                    </a:prstGeom>
                  </pic:spPr>
                </pic:pic>
              </a:graphicData>
            </a:graphic>
          </wp:inline>
        </w:drawing>
      </w:r>
    </w:p>
    <w:p w:rsidR="00767BA0" w:rsidRDefault="00767BA0" w:rsidP="00747C7D">
      <w:pPr>
        <w:rPr>
          <w:lang w:val="en-US" w:eastAsia="x-none" w:bidi="ar-SA"/>
        </w:rPr>
      </w:pPr>
      <w:r w:rsidRPr="00767BA0">
        <w:rPr>
          <w:b/>
          <w:lang w:val="en-US" w:eastAsia="x-none" w:bidi="ar-SA"/>
        </w:rPr>
        <w:t>Bước 4:</w:t>
      </w:r>
      <w:r>
        <w:rPr>
          <w:lang w:val="en-US" w:eastAsia="x-none" w:bidi="ar-SA"/>
        </w:rPr>
        <w:t xml:space="preserve"> </w:t>
      </w:r>
      <w:r w:rsidR="0073242C">
        <w:rPr>
          <w:lang w:val="en-US" w:eastAsia="x-none" w:bidi="ar-SA"/>
        </w:rPr>
        <w:t>Kích hoạt module</w:t>
      </w:r>
    </w:p>
    <w:p w:rsidR="0073242C" w:rsidRDefault="0073242C" w:rsidP="0073242C">
      <w:pPr>
        <w:pStyle w:val="ListParagraph"/>
        <w:numPr>
          <w:ilvl w:val="0"/>
          <w:numId w:val="23"/>
        </w:numPr>
        <w:rPr>
          <w:lang w:val="en-US" w:eastAsia="x-none" w:bidi="ar-SA"/>
        </w:rPr>
      </w:pPr>
      <w:r>
        <w:rPr>
          <w:lang w:val="en-US" w:eastAsia="x-none" w:bidi="ar-SA"/>
        </w:rPr>
        <w:t xml:space="preserve">Ta chạy lệnh: </w:t>
      </w:r>
      <w:r w:rsidRPr="0073242C">
        <w:rPr>
          <w:lang w:val="en-US" w:eastAsia="x-none" w:bidi="ar-SA"/>
        </w:rPr>
        <w:t>php bin/magento module:status</w:t>
      </w:r>
      <w:r>
        <w:rPr>
          <w:lang w:val="en-US" w:eastAsia="x-none" w:bidi="ar-SA"/>
        </w:rPr>
        <w:t xml:space="preserve"> để biết tình trạng các module và thấy rằng module QND_Hello đang bị vô hiệu hóa</w:t>
      </w:r>
    </w:p>
    <w:p w:rsidR="00421C57" w:rsidRDefault="000B5A58" w:rsidP="000B5A58">
      <w:pPr>
        <w:pStyle w:val="ListParagraph"/>
        <w:numPr>
          <w:ilvl w:val="0"/>
          <w:numId w:val="23"/>
        </w:numPr>
        <w:rPr>
          <w:lang w:val="en-US" w:eastAsia="x-none" w:bidi="ar-SA"/>
        </w:rPr>
      </w:pPr>
      <w:r>
        <w:rPr>
          <w:lang w:val="en-US" w:eastAsia="x-none" w:bidi="ar-SA"/>
        </w:rPr>
        <w:t xml:space="preserve">Để kích hoạt ta chạy lệnh: </w:t>
      </w:r>
      <w:r w:rsidRPr="000B5A58">
        <w:rPr>
          <w:lang w:val="en-US" w:eastAsia="x-none" w:bidi="ar-SA"/>
        </w:rPr>
        <w:t>php bi</w:t>
      </w:r>
      <w:r>
        <w:rPr>
          <w:lang w:val="en-US" w:eastAsia="x-none" w:bidi="ar-SA"/>
        </w:rPr>
        <w:t xml:space="preserve">n/magento module:enable Module_Name hoặc vào </w:t>
      </w:r>
      <w:r w:rsidRPr="000B5A58">
        <w:rPr>
          <w:lang w:val="en-US" w:eastAsia="x-none" w:bidi="ar-SA"/>
        </w:rPr>
        <w:t>app/etc/config.php</w:t>
      </w:r>
      <w:r w:rsidR="00833188">
        <w:rPr>
          <w:lang w:val="en-US" w:eastAsia="x-none" w:bidi="ar-SA"/>
        </w:rPr>
        <w:t xml:space="preserve"> sửa ‘Module_Name’ =&gt; 1 là xong</w:t>
      </w:r>
      <w:r w:rsidR="004B308B">
        <w:rPr>
          <w:lang w:val="en-US" w:eastAsia="x-none" w:bidi="ar-SA"/>
        </w:rPr>
        <w:t>.</w:t>
      </w:r>
    </w:p>
    <w:p w:rsidR="004B308B" w:rsidRDefault="004B308B" w:rsidP="000B5A58">
      <w:pPr>
        <w:pStyle w:val="ListParagraph"/>
        <w:numPr>
          <w:ilvl w:val="0"/>
          <w:numId w:val="23"/>
        </w:numPr>
        <w:rPr>
          <w:lang w:val="en-US" w:eastAsia="x-none" w:bidi="ar-SA"/>
        </w:rPr>
      </w:pPr>
      <w:r>
        <w:rPr>
          <w:lang w:val="en-US" w:eastAsia="x-none" w:bidi="ar-SA"/>
        </w:rPr>
        <w:t>Chạy lệnh: php bin/magento setup:upgrade để nâng cấp database lên</w:t>
      </w:r>
      <w:r w:rsidR="00057F0A">
        <w:rPr>
          <w:lang w:val="en-US" w:eastAsia="x-none" w:bidi="ar-SA"/>
        </w:rPr>
        <w:t>.</w:t>
      </w:r>
    </w:p>
    <w:p w:rsidR="00057F0A" w:rsidRDefault="00057F0A" w:rsidP="00057F0A">
      <w:pPr>
        <w:pStyle w:val="ListParagraph"/>
        <w:numPr>
          <w:ilvl w:val="0"/>
          <w:numId w:val="23"/>
        </w:numPr>
        <w:rPr>
          <w:lang w:val="en-US" w:eastAsia="x-none" w:bidi="ar-SA"/>
        </w:rPr>
      </w:pPr>
      <w:r>
        <w:rPr>
          <w:lang w:val="en-US" w:eastAsia="x-none" w:bidi="ar-SA"/>
        </w:rPr>
        <w:t xml:space="preserve">Chạy thêm lệnh: </w:t>
      </w:r>
      <w:r w:rsidRPr="00057F0A">
        <w:rPr>
          <w:lang w:val="en-US" w:eastAsia="x-none" w:bidi="ar-SA"/>
        </w:rPr>
        <w:t xml:space="preserve">php bin/magento setup:static-content:deploy </w:t>
      </w:r>
      <w:r>
        <w:rPr>
          <w:lang w:val="en-US" w:eastAsia="x-none" w:bidi="ar-SA"/>
        </w:rPr>
        <w:t>–</w:t>
      </w:r>
      <w:r w:rsidRPr="00057F0A">
        <w:rPr>
          <w:lang w:val="en-US" w:eastAsia="x-none" w:bidi="ar-SA"/>
        </w:rPr>
        <w:t>f</w:t>
      </w:r>
      <w:r>
        <w:rPr>
          <w:lang w:val="en-US" w:eastAsia="x-none" w:bidi="ar-SA"/>
        </w:rPr>
        <w:t xml:space="preserve"> để cập nhật các khối static của magento</w:t>
      </w:r>
    </w:p>
    <w:p w:rsidR="00411DCA" w:rsidRDefault="00411DCA" w:rsidP="00411DCA">
      <w:pPr>
        <w:ind w:left="709" w:firstLine="0"/>
        <w:rPr>
          <w:lang w:val="en-US" w:eastAsia="x-none" w:bidi="ar-SA"/>
        </w:rPr>
      </w:pPr>
      <w:r w:rsidRPr="00394B94">
        <w:rPr>
          <w:b/>
        </w:rPr>
        <w:t>Bước 5</w:t>
      </w:r>
      <w:r>
        <w:rPr>
          <w:lang w:val="en-US" w:eastAsia="x-none" w:bidi="ar-SA"/>
        </w:rPr>
        <w:t xml:space="preserve">: Tạo </w:t>
      </w:r>
      <w:r w:rsidRPr="00411DCA">
        <w:rPr>
          <w:lang w:val="en-US" w:eastAsia="x-none" w:bidi="ar-SA"/>
        </w:rPr>
        <w:t>etc/frontend/routes.xml</w:t>
      </w:r>
      <w:r>
        <w:rPr>
          <w:lang w:val="en-US" w:eastAsia="x-none" w:bidi="ar-SA"/>
        </w:rPr>
        <w:t xml:space="preserve"> để định tuyến đường dẫn module</w:t>
      </w:r>
    </w:p>
    <w:p w:rsidR="00FD3B4E" w:rsidRDefault="00FD3B4E" w:rsidP="00411DCA">
      <w:pPr>
        <w:ind w:left="709" w:firstLine="0"/>
        <w:rPr>
          <w:lang w:val="en-US" w:eastAsia="x-none" w:bidi="ar-SA"/>
        </w:rPr>
      </w:pPr>
      <w:r>
        <w:rPr>
          <w:noProof/>
          <w:lang w:val="vi-VN" w:eastAsia="vi-VN" w:bidi="ar-SA"/>
        </w:rPr>
        <w:drawing>
          <wp:inline distT="0" distB="0" distL="0" distR="0" wp14:anchorId="786C0EBA" wp14:editId="5449F01C">
            <wp:extent cx="5267325" cy="1731561"/>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94124" cy="1740371"/>
                    </a:xfrm>
                    <a:prstGeom prst="rect">
                      <a:avLst/>
                    </a:prstGeom>
                  </pic:spPr>
                </pic:pic>
              </a:graphicData>
            </a:graphic>
          </wp:inline>
        </w:drawing>
      </w:r>
    </w:p>
    <w:p w:rsidR="00FD3B4E" w:rsidRDefault="00FD3B4E" w:rsidP="00FD3B4E">
      <w:pPr>
        <w:pStyle w:val="ListParagraph"/>
        <w:numPr>
          <w:ilvl w:val="0"/>
          <w:numId w:val="23"/>
        </w:numPr>
        <w:rPr>
          <w:lang w:val="en-US" w:eastAsia="x-none" w:bidi="ar-SA"/>
        </w:rPr>
      </w:pPr>
      <w:r>
        <w:rPr>
          <w:lang w:val="en-US" w:eastAsia="x-none" w:bidi="ar-SA"/>
        </w:rPr>
        <w:t>Sau khi tạo route đường dẫn sẽ có dạng: localhost/magento2/</w:t>
      </w:r>
      <w:r w:rsidR="00A577F5">
        <w:rPr>
          <w:lang w:val="en-US" w:eastAsia="x-none" w:bidi="ar-SA"/>
        </w:rPr>
        <w:t>hello/.</w:t>
      </w:r>
    </w:p>
    <w:p w:rsidR="00C21C1D" w:rsidRDefault="00C21C1D" w:rsidP="00C21C1D">
      <w:pPr>
        <w:ind w:left="709" w:firstLine="0"/>
        <w:rPr>
          <w:lang w:val="en-US" w:eastAsia="x-none" w:bidi="ar-SA"/>
        </w:rPr>
      </w:pPr>
      <w:r w:rsidRPr="00C21C1D">
        <w:rPr>
          <w:b/>
          <w:lang w:val="en-US" w:eastAsia="x-none" w:bidi="ar-SA"/>
        </w:rPr>
        <w:t xml:space="preserve">Bước 6: </w:t>
      </w:r>
      <w:r w:rsidRPr="00C21C1D">
        <w:rPr>
          <w:lang w:val="en-US" w:eastAsia="x-none" w:bidi="ar-SA"/>
        </w:rPr>
        <w:t xml:space="preserve">Tạo </w:t>
      </w:r>
      <w:r>
        <w:rPr>
          <w:lang w:val="en-US" w:eastAsia="x-none" w:bidi="ar-SA"/>
        </w:rPr>
        <w:t xml:space="preserve">thư mục </w:t>
      </w:r>
      <w:r w:rsidR="003F0903">
        <w:rPr>
          <w:lang w:val="en-US" w:eastAsia="x-none" w:bidi="ar-SA"/>
        </w:rPr>
        <w:t>C</w:t>
      </w:r>
      <w:r w:rsidR="003F0903" w:rsidRPr="003F0903">
        <w:rPr>
          <w:lang w:val="en-US" w:eastAsia="x-none" w:bidi="ar-SA"/>
        </w:rPr>
        <w:t>ontroller</w:t>
      </w:r>
    </w:p>
    <w:p w:rsidR="005B3871" w:rsidRDefault="00D40C26" w:rsidP="00882F78">
      <w:pPr>
        <w:pStyle w:val="ListParagraph"/>
        <w:numPr>
          <w:ilvl w:val="0"/>
          <w:numId w:val="23"/>
        </w:numPr>
        <w:rPr>
          <w:lang w:val="en-US" w:eastAsia="x-none" w:bidi="ar-SA"/>
        </w:rPr>
      </w:pPr>
      <w:r w:rsidRPr="00D40C26">
        <w:rPr>
          <w:lang w:val="en-US" w:eastAsia="x-none" w:bidi="ar-SA"/>
        </w:rPr>
        <w:t>Tạo file Controller/Index/</w:t>
      </w:r>
      <w:r w:rsidR="00705152">
        <w:rPr>
          <w:lang w:val="en-US" w:eastAsia="x-none" w:bidi="ar-SA"/>
        </w:rPr>
        <w:t>Index</w:t>
      </w:r>
      <w:r w:rsidRPr="00D40C26">
        <w:rPr>
          <w:lang w:val="en-US" w:eastAsia="x-none" w:bidi="ar-SA"/>
        </w:rPr>
        <w:t>.php</w:t>
      </w:r>
      <w:r w:rsidR="00882F78">
        <w:rPr>
          <w:lang w:val="en-US" w:eastAsia="x-none" w:bidi="ar-SA"/>
        </w:rPr>
        <w:t xml:space="preserve"> </w:t>
      </w:r>
      <w:r w:rsidR="0095682A">
        <w:rPr>
          <w:lang w:val="en-US" w:eastAsia="x-none" w:bidi="ar-SA"/>
        </w:rPr>
        <w:t>để gọi tập tin layout.xml</w:t>
      </w:r>
    </w:p>
    <w:p w:rsidR="00CA4512" w:rsidRDefault="0095682A" w:rsidP="00CA4512">
      <w:pPr>
        <w:ind w:left="709" w:firstLine="0"/>
        <w:rPr>
          <w:lang w:val="en-US" w:eastAsia="x-none" w:bidi="ar-SA"/>
        </w:rPr>
      </w:pPr>
      <w:r>
        <w:rPr>
          <w:noProof/>
          <w:lang w:val="vi-VN" w:eastAsia="vi-VN" w:bidi="ar-SA"/>
        </w:rPr>
        <w:drawing>
          <wp:inline distT="0" distB="0" distL="0" distR="0" wp14:anchorId="6230952A" wp14:editId="154F2CE5">
            <wp:extent cx="4619625" cy="3343968"/>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27009" cy="3349313"/>
                    </a:xfrm>
                    <a:prstGeom prst="rect">
                      <a:avLst/>
                    </a:prstGeom>
                  </pic:spPr>
                </pic:pic>
              </a:graphicData>
            </a:graphic>
          </wp:inline>
        </w:drawing>
      </w:r>
    </w:p>
    <w:p w:rsidR="004719F1" w:rsidRDefault="00C03730" w:rsidP="003820D9">
      <w:pPr>
        <w:pStyle w:val="ListParagraph"/>
        <w:numPr>
          <w:ilvl w:val="0"/>
          <w:numId w:val="23"/>
        </w:numPr>
        <w:rPr>
          <w:lang w:val="en-US" w:eastAsia="x-none" w:bidi="ar-SA"/>
        </w:rPr>
      </w:pPr>
      <w:r w:rsidRPr="003820D9">
        <w:rPr>
          <w:lang w:val="en-US" w:eastAsia="x-none" w:bidi="ar-SA"/>
        </w:rPr>
        <w:t>Phải khai báo PageFactory và tạo nó trong phương thức execute để hiển thị view</w:t>
      </w:r>
    </w:p>
    <w:p w:rsidR="003820D9" w:rsidRDefault="003820D9" w:rsidP="003820D9">
      <w:pPr>
        <w:pStyle w:val="ListParagraph"/>
        <w:numPr>
          <w:ilvl w:val="0"/>
          <w:numId w:val="23"/>
        </w:numPr>
        <w:rPr>
          <w:lang w:val="en-US" w:eastAsia="x-none" w:bidi="ar-SA"/>
        </w:rPr>
      </w:pPr>
      <w:r>
        <w:rPr>
          <w:lang w:val="en-US" w:eastAsia="x-none" w:bidi="ar-SA"/>
        </w:rPr>
        <w:t>P</w:t>
      </w:r>
      <w:r w:rsidRPr="00C03730">
        <w:rPr>
          <w:lang w:val="en-US" w:eastAsia="x-none" w:bidi="ar-SA"/>
        </w:rPr>
        <w:t>hương thức execute</w:t>
      </w:r>
      <w:r>
        <w:rPr>
          <w:lang w:val="en-US" w:eastAsia="x-none" w:bidi="ar-SA"/>
        </w:rPr>
        <w:t xml:space="preserve"> là phương thức dùng để thực thi câu lệnh</w:t>
      </w:r>
    </w:p>
    <w:p w:rsidR="00C83AA4" w:rsidRPr="003820D9" w:rsidRDefault="00C83AA4" w:rsidP="003820D9">
      <w:pPr>
        <w:pStyle w:val="ListParagraph"/>
        <w:numPr>
          <w:ilvl w:val="0"/>
          <w:numId w:val="23"/>
        </w:numPr>
        <w:rPr>
          <w:lang w:val="en-US" w:eastAsia="x-none" w:bidi="ar-SA"/>
        </w:rPr>
      </w:pPr>
      <w:r>
        <w:rPr>
          <w:lang w:val="en-US" w:eastAsia="x-none" w:bidi="ar-SA"/>
        </w:rPr>
        <w:t xml:space="preserve">Khi người dùng </w:t>
      </w:r>
      <w:r w:rsidR="008619A2">
        <w:rPr>
          <w:lang w:val="en-US" w:eastAsia="x-none" w:bidi="ar-SA"/>
        </w:rPr>
        <w:t xml:space="preserve">truy cập vào đường dẫn magento sẽ dẫn tới file action của thư mục controller </w:t>
      </w:r>
      <w:r w:rsidR="00960954">
        <w:rPr>
          <w:lang w:val="en-US" w:eastAsia="x-none" w:bidi="ar-SA"/>
        </w:rPr>
        <w:t>để xử lý, thu nhận thông tin và chuyển hướng người dùng.</w:t>
      </w:r>
    </w:p>
    <w:p w:rsidR="00FC1EE6" w:rsidRDefault="00F67E73" w:rsidP="00C03730">
      <w:pPr>
        <w:rPr>
          <w:lang w:val="en-US" w:eastAsia="x-none" w:bidi="ar-SA"/>
        </w:rPr>
      </w:pPr>
      <w:r w:rsidRPr="00F67E73">
        <w:rPr>
          <w:b/>
          <w:lang w:val="en-US" w:eastAsia="x-none" w:bidi="ar-SA"/>
        </w:rPr>
        <w:t>Bước 7:</w:t>
      </w:r>
      <w:r>
        <w:rPr>
          <w:lang w:val="en-US" w:eastAsia="x-none" w:bidi="ar-SA"/>
        </w:rPr>
        <w:t xml:space="preserve"> Tạo View</w:t>
      </w:r>
    </w:p>
    <w:p w:rsidR="00F67E73" w:rsidRDefault="00F67E73" w:rsidP="00F67E73">
      <w:pPr>
        <w:pStyle w:val="ListParagraph"/>
        <w:numPr>
          <w:ilvl w:val="0"/>
          <w:numId w:val="23"/>
        </w:numPr>
        <w:rPr>
          <w:lang w:val="en-US" w:eastAsia="x-none" w:bidi="ar-SA"/>
        </w:rPr>
      </w:pPr>
      <w:r>
        <w:rPr>
          <w:lang w:val="en-US" w:eastAsia="x-none" w:bidi="ar-SA"/>
        </w:rPr>
        <w:t xml:space="preserve">Tạo </w:t>
      </w:r>
      <w:r w:rsidR="00B85E6D">
        <w:rPr>
          <w:lang w:val="en-US" w:eastAsia="x-none" w:bidi="ar-SA"/>
        </w:rPr>
        <w:t>Block, Layouts và</w:t>
      </w:r>
      <w:r w:rsidRPr="00F67E73">
        <w:rPr>
          <w:lang w:val="en-US" w:eastAsia="x-none" w:bidi="ar-SA"/>
        </w:rPr>
        <w:t xml:space="preserve"> Templates</w:t>
      </w:r>
      <w:r w:rsidR="003A2308">
        <w:rPr>
          <w:lang w:val="en-US" w:eastAsia="x-none" w:bidi="ar-SA"/>
        </w:rPr>
        <w:t xml:space="preserve"> cho trang website</w:t>
      </w:r>
    </w:p>
    <w:p w:rsidR="00B85E6D" w:rsidRDefault="00243C46" w:rsidP="00243C46">
      <w:pPr>
        <w:pStyle w:val="ListParagraph"/>
        <w:numPr>
          <w:ilvl w:val="0"/>
          <w:numId w:val="23"/>
        </w:numPr>
        <w:rPr>
          <w:lang w:val="en-US" w:eastAsia="x-none" w:bidi="ar-SA"/>
        </w:rPr>
      </w:pPr>
      <w:r>
        <w:rPr>
          <w:lang w:val="en-US" w:eastAsia="x-none" w:bidi="ar-SA"/>
        </w:rPr>
        <w:t>Tạo layouts với đường dẫn view/frontend/layout/hello</w:t>
      </w:r>
      <w:r w:rsidRPr="00243C46">
        <w:rPr>
          <w:lang w:val="en-US" w:eastAsia="x-none" w:bidi="ar-SA"/>
        </w:rPr>
        <w:t>_index_index.xml</w:t>
      </w:r>
      <w:r w:rsidR="0089514F">
        <w:rPr>
          <w:lang w:val="en-US" w:eastAsia="x-none" w:bidi="ar-SA"/>
        </w:rPr>
        <w:t xml:space="preserve"> với </w:t>
      </w:r>
      <w:r w:rsidR="00B90527">
        <w:rPr>
          <w:lang w:val="en-US" w:eastAsia="x-none" w:bidi="ar-SA"/>
        </w:rPr>
        <w:t>định dạng routeId_</w:t>
      </w:r>
      <w:r w:rsidR="001D5248">
        <w:rPr>
          <w:lang w:val="en-US" w:eastAsia="x-none" w:bidi="ar-SA"/>
        </w:rPr>
        <w:t>nameController_activeController.xml</w:t>
      </w:r>
    </w:p>
    <w:p w:rsidR="00B85040" w:rsidRDefault="00B27B79" w:rsidP="00B85040">
      <w:pPr>
        <w:ind w:left="709" w:firstLine="0"/>
        <w:rPr>
          <w:lang w:val="en-US" w:eastAsia="x-none" w:bidi="ar-SA"/>
        </w:rPr>
      </w:pPr>
      <w:r>
        <w:rPr>
          <w:noProof/>
          <w:lang w:val="vi-VN" w:eastAsia="vi-VN" w:bidi="ar-SA"/>
        </w:rPr>
        <w:drawing>
          <wp:inline distT="0" distB="0" distL="0" distR="0" wp14:anchorId="463C207F" wp14:editId="4F3525B4">
            <wp:extent cx="5220883" cy="1600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28017" cy="1602386"/>
                    </a:xfrm>
                    <a:prstGeom prst="rect">
                      <a:avLst/>
                    </a:prstGeom>
                  </pic:spPr>
                </pic:pic>
              </a:graphicData>
            </a:graphic>
          </wp:inline>
        </w:drawing>
      </w:r>
    </w:p>
    <w:p w:rsidR="00B27B79" w:rsidRDefault="00282C8D" w:rsidP="00B27B79">
      <w:pPr>
        <w:pStyle w:val="ListParagraph"/>
        <w:numPr>
          <w:ilvl w:val="0"/>
          <w:numId w:val="23"/>
        </w:numPr>
        <w:rPr>
          <w:lang w:val="en-US" w:eastAsia="x-none" w:bidi="ar-SA"/>
        </w:rPr>
      </w:pPr>
      <w:r>
        <w:rPr>
          <w:lang w:val="en-US" w:eastAsia="x-none" w:bidi="ar-SA"/>
        </w:rPr>
        <w:t xml:space="preserve">Sau khi thư mục controller chuyển hướng người dùng đến thư mục </w:t>
      </w:r>
      <w:r w:rsidR="004D2237">
        <w:rPr>
          <w:lang w:val="en-US" w:eastAsia="x-none" w:bidi="ar-SA"/>
        </w:rPr>
        <w:t>layout thì các file layout</w:t>
      </w:r>
      <w:r w:rsidR="005A2467">
        <w:rPr>
          <w:lang w:val="en-US" w:eastAsia="x-none" w:bidi="ar-SA"/>
        </w:rPr>
        <w:t xml:space="preserve"> sẽ định dạng bố cục của trang web trong magento </w:t>
      </w:r>
      <w:r w:rsidR="00FD7D76">
        <w:rPr>
          <w:lang w:val="en-US" w:eastAsia="x-none" w:bidi="ar-SA"/>
        </w:rPr>
        <w:t>2</w:t>
      </w:r>
    </w:p>
    <w:p w:rsidR="004D2237" w:rsidRDefault="0067182E" w:rsidP="0067182E">
      <w:pPr>
        <w:pStyle w:val="ListParagraph"/>
        <w:numPr>
          <w:ilvl w:val="0"/>
          <w:numId w:val="23"/>
        </w:numPr>
        <w:rPr>
          <w:lang w:val="en-US" w:eastAsia="x-none" w:bidi="ar-SA"/>
        </w:rPr>
      </w:pPr>
      <w:r>
        <w:rPr>
          <w:lang w:val="en-US" w:eastAsia="x-none" w:bidi="ar-SA"/>
        </w:rPr>
        <w:t xml:space="preserve">Tạo Block với đường dẫn </w:t>
      </w:r>
      <w:r w:rsidRPr="0067182E">
        <w:rPr>
          <w:lang w:val="en-US" w:eastAsia="x-none" w:bidi="ar-SA"/>
        </w:rPr>
        <w:t>Block\Index</w:t>
      </w:r>
      <w:r>
        <w:rPr>
          <w:lang w:val="en-US" w:eastAsia="x-none" w:bidi="ar-SA"/>
        </w:rPr>
        <w:t>.php</w:t>
      </w:r>
      <w:r w:rsidR="00956838">
        <w:rPr>
          <w:lang w:val="en-US" w:eastAsia="x-none" w:bidi="ar-SA"/>
        </w:rPr>
        <w:t>. Block chứa các function logic có nhiệm vụ lấy dữ liệu từ</w:t>
      </w:r>
      <w:r w:rsidR="00A970D7">
        <w:rPr>
          <w:lang w:val="en-US" w:eastAsia="x-none" w:bidi="ar-SA"/>
        </w:rPr>
        <w:t xml:space="preserve"> M</w:t>
      </w:r>
      <w:r w:rsidR="00956838">
        <w:rPr>
          <w:lang w:val="en-US" w:eastAsia="x-none" w:bidi="ar-SA"/>
        </w:rPr>
        <w:t>odel</w:t>
      </w:r>
      <w:r w:rsidR="003F5FAA">
        <w:rPr>
          <w:lang w:val="en-US" w:eastAsia="x-none" w:bidi="ar-SA"/>
        </w:rPr>
        <w:t xml:space="preserve"> lên cho các tầng trên</w:t>
      </w:r>
      <w:r w:rsidR="00956838">
        <w:rPr>
          <w:lang w:val="en-US" w:eastAsia="x-none" w:bidi="ar-SA"/>
        </w:rPr>
        <w:t xml:space="preserve"> </w:t>
      </w:r>
    </w:p>
    <w:p w:rsidR="00B2033B" w:rsidRDefault="00B2033B" w:rsidP="00B2033B">
      <w:pPr>
        <w:ind w:left="709" w:firstLine="0"/>
        <w:rPr>
          <w:lang w:val="en-US" w:eastAsia="x-none" w:bidi="ar-SA"/>
        </w:rPr>
      </w:pPr>
      <w:r>
        <w:rPr>
          <w:noProof/>
          <w:lang w:val="vi-VN" w:eastAsia="vi-VN" w:bidi="ar-SA"/>
        </w:rPr>
        <w:drawing>
          <wp:inline distT="0" distB="0" distL="0" distR="0" wp14:anchorId="098C6905" wp14:editId="6829E705">
            <wp:extent cx="5179016" cy="388620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89809" cy="3894299"/>
                    </a:xfrm>
                    <a:prstGeom prst="rect">
                      <a:avLst/>
                    </a:prstGeom>
                  </pic:spPr>
                </pic:pic>
              </a:graphicData>
            </a:graphic>
          </wp:inline>
        </w:drawing>
      </w:r>
    </w:p>
    <w:p w:rsidR="00B2033B" w:rsidRDefault="008F77EF" w:rsidP="008F77EF">
      <w:pPr>
        <w:pStyle w:val="ListParagraph"/>
        <w:numPr>
          <w:ilvl w:val="0"/>
          <w:numId w:val="23"/>
        </w:numPr>
        <w:rPr>
          <w:lang w:val="en-US" w:eastAsia="x-none" w:bidi="ar-SA"/>
        </w:rPr>
      </w:pPr>
      <w:r>
        <w:rPr>
          <w:lang w:val="en-US" w:eastAsia="x-none" w:bidi="ar-SA"/>
        </w:rPr>
        <w:t xml:space="preserve">Tạo Templates với đường dẫn </w:t>
      </w:r>
      <w:r w:rsidRPr="008F77EF">
        <w:rPr>
          <w:lang w:val="en-US" w:eastAsia="x-none" w:bidi="ar-SA"/>
        </w:rPr>
        <w:t>view/frontend/templates/index.phtml</w:t>
      </w:r>
      <w:r>
        <w:rPr>
          <w:lang w:val="en-US" w:eastAsia="x-none" w:bidi="ar-SA"/>
        </w:rPr>
        <w:t xml:space="preserve"> để</w:t>
      </w:r>
      <w:r w:rsidR="00453EA7">
        <w:rPr>
          <w:lang w:val="en-US" w:eastAsia="x-none" w:bidi="ar-SA"/>
        </w:rPr>
        <w:t xml:space="preserve"> tạo nội dung</w:t>
      </w:r>
      <w:r w:rsidR="007E5A97">
        <w:rPr>
          <w:lang w:val="en-US" w:eastAsia="x-none" w:bidi="ar-SA"/>
        </w:rPr>
        <w:t xml:space="preserve"> cho trang website</w:t>
      </w:r>
    </w:p>
    <w:p w:rsidR="002A4804" w:rsidRDefault="002A4804" w:rsidP="002A4804">
      <w:pPr>
        <w:ind w:left="709" w:firstLine="0"/>
        <w:rPr>
          <w:lang w:val="en-US" w:eastAsia="x-none" w:bidi="ar-SA"/>
        </w:rPr>
      </w:pPr>
      <w:r>
        <w:rPr>
          <w:noProof/>
          <w:lang w:val="vi-VN" w:eastAsia="vi-VN" w:bidi="ar-SA"/>
        </w:rPr>
        <w:drawing>
          <wp:inline distT="0" distB="0" distL="0" distR="0" wp14:anchorId="47FFB4AC" wp14:editId="2D9B516A">
            <wp:extent cx="4124325" cy="1616662"/>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5487" cy="1624957"/>
                    </a:xfrm>
                    <a:prstGeom prst="rect">
                      <a:avLst/>
                    </a:prstGeom>
                  </pic:spPr>
                </pic:pic>
              </a:graphicData>
            </a:graphic>
          </wp:inline>
        </w:drawing>
      </w:r>
    </w:p>
    <w:p w:rsidR="002A4804" w:rsidRDefault="002A4804" w:rsidP="002A4804">
      <w:pPr>
        <w:pStyle w:val="ListParagraph"/>
        <w:numPr>
          <w:ilvl w:val="0"/>
          <w:numId w:val="23"/>
        </w:numPr>
        <w:rPr>
          <w:lang w:val="en-US" w:eastAsia="x-none" w:bidi="ar-SA"/>
        </w:rPr>
      </w:pPr>
      <w:r>
        <w:rPr>
          <w:lang w:val="en-US" w:eastAsia="x-none" w:bidi="ar-SA"/>
        </w:rPr>
        <w:t>Trong file này ta có thể gọi biến $block cho đối tượng block</w:t>
      </w:r>
    </w:p>
    <w:p w:rsidR="00A87E0C" w:rsidRDefault="00A87E0C" w:rsidP="00A87E0C">
      <w:pPr>
        <w:pStyle w:val="ListParagraph"/>
        <w:numPr>
          <w:ilvl w:val="0"/>
          <w:numId w:val="23"/>
        </w:numPr>
        <w:rPr>
          <w:lang w:val="en-US" w:eastAsia="x-none" w:bidi="ar-SA"/>
        </w:rPr>
      </w:pPr>
      <w:r>
        <w:rPr>
          <w:lang w:val="en-US" w:eastAsia="x-none" w:bidi="ar-SA"/>
        </w:rPr>
        <w:t xml:space="preserve">Truy cập vào đường dẫn: </w:t>
      </w:r>
      <w:r w:rsidRPr="00A87E0C">
        <w:rPr>
          <w:lang w:val="en-US" w:eastAsia="x-none" w:bidi="ar-SA"/>
        </w:rPr>
        <w:t>localhost/magento2/hello/index/index</w:t>
      </w:r>
      <w:r w:rsidR="00993D45">
        <w:rPr>
          <w:lang w:val="en-US" w:eastAsia="x-none" w:bidi="ar-SA"/>
        </w:rPr>
        <w:t xml:space="preserve"> để xem kết quả.</w:t>
      </w:r>
    </w:p>
    <w:p w:rsidR="00993D45" w:rsidRPr="00993D45" w:rsidRDefault="00574852" w:rsidP="00993D45">
      <w:pPr>
        <w:ind w:left="709" w:firstLine="0"/>
        <w:rPr>
          <w:lang w:val="en-US" w:eastAsia="x-none" w:bidi="ar-SA"/>
        </w:rPr>
      </w:pPr>
      <w:r>
        <w:rPr>
          <w:noProof/>
          <w:lang w:val="vi-VN" w:eastAsia="vi-VN" w:bidi="ar-SA"/>
        </w:rPr>
        <w:drawing>
          <wp:inline distT="0" distB="0" distL="0" distR="0" wp14:anchorId="4069B3AD" wp14:editId="581DE8C9">
            <wp:extent cx="2371725" cy="22193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71725" cy="2219325"/>
                    </a:xfrm>
                    <a:prstGeom prst="rect">
                      <a:avLst/>
                    </a:prstGeom>
                  </pic:spPr>
                </pic:pic>
              </a:graphicData>
            </a:graphic>
          </wp:inline>
        </w:drawing>
      </w:r>
    </w:p>
    <w:p w:rsidR="004272C9" w:rsidRDefault="00704F79" w:rsidP="00E175B0">
      <w:pPr>
        <w:pStyle w:val="Heading3"/>
        <w:rPr>
          <w:lang w:val="en-US" w:bidi="ar-SA"/>
        </w:rPr>
      </w:pPr>
      <w:r>
        <w:rPr>
          <w:lang w:val="en-US" w:bidi="ar-SA"/>
        </w:rPr>
        <w:t>Trong trang quản trị</w:t>
      </w:r>
    </w:p>
    <w:p w:rsidR="00E175B0" w:rsidRDefault="00E175B0" w:rsidP="00E175B0">
      <w:pPr>
        <w:rPr>
          <w:lang w:val="en-US" w:eastAsia="x-none" w:bidi="ar-SA"/>
        </w:rPr>
      </w:pPr>
      <w:r>
        <w:rPr>
          <w:lang w:val="en-US" w:eastAsia="x-none" w:bidi="ar-SA"/>
        </w:rPr>
        <w:t xml:space="preserve">Để tạo một module trong </w:t>
      </w:r>
      <w:r w:rsidR="00580331">
        <w:rPr>
          <w:lang w:val="en-US" w:eastAsia="x-none" w:bidi="ar-SA"/>
        </w:rPr>
        <w:t>trang quản trị của magento 2 thì ta cũng làm tương tự như tạo module ngoài front-end.</w:t>
      </w:r>
    </w:p>
    <w:p w:rsidR="00FE3305" w:rsidRDefault="00FE3305" w:rsidP="00FE3305">
      <w:pPr>
        <w:rPr>
          <w:lang w:val="en-US" w:eastAsia="x-none" w:bidi="ar-SA"/>
        </w:rPr>
      </w:pPr>
      <w:r w:rsidRPr="00747C7D">
        <w:rPr>
          <w:b/>
          <w:lang w:val="en-US" w:eastAsia="x-none" w:bidi="ar-SA"/>
        </w:rPr>
        <w:t>Bước 1</w:t>
      </w:r>
      <w:r>
        <w:rPr>
          <w:lang w:val="en-US" w:eastAsia="x-none" w:bidi="ar-SA"/>
        </w:rPr>
        <w:t>: Tạo thư mục app/code/QND/Hello</w:t>
      </w:r>
    </w:p>
    <w:p w:rsidR="00580331" w:rsidRDefault="00110938" w:rsidP="00E175B0">
      <w:pPr>
        <w:rPr>
          <w:lang w:val="en-US" w:eastAsia="x-none" w:bidi="ar-SA"/>
        </w:rPr>
      </w:pPr>
      <w:r w:rsidRPr="00110938">
        <w:rPr>
          <w:b/>
          <w:lang w:val="en-US" w:eastAsia="x-none" w:bidi="ar-SA"/>
        </w:rPr>
        <w:t>Bước 2</w:t>
      </w:r>
      <w:r>
        <w:rPr>
          <w:b/>
          <w:lang w:val="en-US" w:eastAsia="x-none" w:bidi="ar-SA"/>
        </w:rPr>
        <w:t>:</w:t>
      </w:r>
      <w:r w:rsidRPr="00110938">
        <w:rPr>
          <w:b/>
          <w:lang w:val="en-US" w:eastAsia="x-none" w:bidi="ar-SA"/>
        </w:rPr>
        <w:t xml:space="preserve"> </w:t>
      </w:r>
      <w:r w:rsidRPr="00110938">
        <w:rPr>
          <w:lang w:val="en-US" w:eastAsia="x-none" w:bidi="ar-SA"/>
        </w:rPr>
        <w:t>Tạo file etc/module.xml</w:t>
      </w:r>
    </w:p>
    <w:p w:rsidR="00FE3305" w:rsidRDefault="00FE3305" w:rsidP="00FE3305">
      <w:pPr>
        <w:rPr>
          <w:lang w:val="en-US" w:eastAsia="x-none" w:bidi="ar-SA"/>
        </w:rPr>
      </w:pPr>
      <w:r w:rsidRPr="00EA5D15">
        <w:rPr>
          <w:b/>
          <w:lang w:val="en-US" w:eastAsia="x-none" w:bidi="ar-SA"/>
        </w:rPr>
        <w:t>Bước 3:</w:t>
      </w:r>
      <w:r>
        <w:rPr>
          <w:b/>
          <w:lang w:val="en-US" w:eastAsia="x-none" w:bidi="ar-SA"/>
        </w:rPr>
        <w:t xml:space="preserve"> </w:t>
      </w:r>
      <w:r w:rsidRPr="00EA5D15">
        <w:rPr>
          <w:lang w:val="en-US" w:eastAsia="x-none" w:bidi="ar-SA"/>
        </w:rPr>
        <w:t>Thêm tập tin registration.php</w:t>
      </w:r>
      <w:r>
        <w:rPr>
          <w:lang w:val="en-US" w:eastAsia="x-none" w:bidi="ar-SA"/>
        </w:rPr>
        <w:t xml:space="preserve"> để khai báo module mới với magento 2</w:t>
      </w:r>
    </w:p>
    <w:p w:rsidR="00CE2B36" w:rsidRDefault="00CE2B36" w:rsidP="00CE2B36">
      <w:pPr>
        <w:rPr>
          <w:lang w:val="en-US" w:eastAsia="x-none" w:bidi="ar-SA"/>
        </w:rPr>
      </w:pPr>
      <w:r w:rsidRPr="00767BA0">
        <w:rPr>
          <w:b/>
          <w:lang w:val="en-US" w:eastAsia="x-none" w:bidi="ar-SA"/>
        </w:rPr>
        <w:t>Bước 4:</w:t>
      </w:r>
      <w:r>
        <w:rPr>
          <w:lang w:val="en-US" w:eastAsia="x-none" w:bidi="ar-SA"/>
        </w:rPr>
        <w:t xml:space="preserve"> Kích hoạt module</w:t>
      </w:r>
    </w:p>
    <w:p w:rsidR="00194745" w:rsidRDefault="00194745" w:rsidP="00194745">
      <w:pPr>
        <w:ind w:left="709" w:firstLine="0"/>
        <w:rPr>
          <w:lang w:val="en-US" w:eastAsia="x-none" w:bidi="ar-SA"/>
        </w:rPr>
      </w:pPr>
      <w:r w:rsidRPr="00394B94">
        <w:rPr>
          <w:b/>
        </w:rPr>
        <w:t>Bước 5</w:t>
      </w:r>
      <w:r>
        <w:rPr>
          <w:lang w:val="en-US" w:eastAsia="x-none" w:bidi="ar-SA"/>
        </w:rPr>
        <w:t>: Tạo etc/adminhtml</w:t>
      </w:r>
      <w:r w:rsidRPr="00411DCA">
        <w:rPr>
          <w:lang w:val="en-US" w:eastAsia="x-none" w:bidi="ar-SA"/>
        </w:rPr>
        <w:t>/routes.xml</w:t>
      </w:r>
      <w:r>
        <w:rPr>
          <w:lang w:val="en-US" w:eastAsia="x-none" w:bidi="ar-SA"/>
        </w:rPr>
        <w:t xml:space="preserve"> để định tuyến đường dẫn module</w:t>
      </w:r>
      <w:r w:rsidR="007D7AD0">
        <w:rPr>
          <w:lang w:val="en-US" w:eastAsia="x-none" w:bidi="ar-SA"/>
        </w:rPr>
        <w:t xml:space="preserve"> trong trang quản trị</w:t>
      </w:r>
    </w:p>
    <w:p w:rsidR="00A646D8" w:rsidRDefault="00846995" w:rsidP="00194745">
      <w:pPr>
        <w:ind w:left="709" w:firstLine="0"/>
        <w:rPr>
          <w:lang w:val="en-US" w:eastAsia="x-none" w:bidi="ar-SA"/>
        </w:rPr>
      </w:pPr>
      <w:r>
        <w:rPr>
          <w:noProof/>
          <w:lang w:val="vi-VN" w:eastAsia="vi-VN" w:bidi="ar-SA"/>
        </w:rPr>
        <w:drawing>
          <wp:inline distT="0" distB="0" distL="0" distR="0" wp14:anchorId="0C2FA6D5" wp14:editId="329D816E">
            <wp:extent cx="3105150" cy="1035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05150" cy="1035050"/>
                    </a:xfrm>
                    <a:prstGeom prst="rect">
                      <a:avLst/>
                    </a:prstGeom>
                  </pic:spPr>
                </pic:pic>
              </a:graphicData>
            </a:graphic>
          </wp:inline>
        </w:drawing>
      </w:r>
    </w:p>
    <w:p w:rsidR="00A646D8" w:rsidRDefault="00A646D8" w:rsidP="00194745">
      <w:pPr>
        <w:ind w:left="709" w:firstLine="0"/>
        <w:rPr>
          <w:lang w:val="en-US" w:eastAsia="x-none" w:bidi="ar-SA"/>
        </w:rPr>
      </w:pPr>
      <w:r>
        <w:rPr>
          <w:noProof/>
          <w:lang w:val="vi-VN" w:eastAsia="vi-VN" w:bidi="ar-SA"/>
        </w:rPr>
        <w:drawing>
          <wp:inline distT="0" distB="0" distL="0" distR="0" wp14:anchorId="403864E0" wp14:editId="7DD92517">
            <wp:extent cx="5362575" cy="1807017"/>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74968" cy="1811193"/>
                    </a:xfrm>
                    <a:prstGeom prst="rect">
                      <a:avLst/>
                    </a:prstGeom>
                  </pic:spPr>
                </pic:pic>
              </a:graphicData>
            </a:graphic>
          </wp:inline>
        </w:drawing>
      </w:r>
    </w:p>
    <w:p w:rsidR="00CB4A05" w:rsidRDefault="00CB4A05" w:rsidP="00194745">
      <w:pPr>
        <w:ind w:left="709" w:firstLine="0"/>
        <w:rPr>
          <w:lang w:val="en-US" w:eastAsia="x-none" w:bidi="ar-SA"/>
        </w:rPr>
      </w:pPr>
    </w:p>
    <w:p w:rsidR="00CB4A05" w:rsidRDefault="00CB4A05" w:rsidP="00194745">
      <w:pPr>
        <w:ind w:left="709" w:firstLine="0"/>
        <w:rPr>
          <w:lang w:val="en-US" w:eastAsia="x-none" w:bidi="ar-SA"/>
        </w:rPr>
      </w:pPr>
    </w:p>
    <w:p w:rsidR="00EE1467" w:rsidRDefault="00EE1467" w:rsidP="00EE1467">
      <w:pPr>
        <w:pStyle w:val="ListParagraph"/>
        <w:numPr>
          <w:ilvl w:val="0"/>
          <w:numId w:val="23"/>
        </w:numPr>
        <w:rPr>
          <w:lang w:val="en-US" w:eastAsia="x-none" w:bidi="ar-SA"/>
        </w:rPr>
      </w:pPr>
      <w:r>
        <w:rPr>
          <w:lang w:val="en-US" w:eastAsia="x-none" w:bidi="ar-SA"/>
        </w:rPr>
        <w:t>Tạo etc/adminhtml/menu.xml</w:t>
      </w:r>
    </w:p>
    <w:p w:rsidR="006A291A" w:rsidRPr="00CB4A05" w:rsidRDefault="00CB4A05" w:rsidP="006D307E">
      <w:pPr>
        <w:ind w:left="709" w:firstLine="0"/>
        <w:rPr>
          <w:lang w:val="en-US" w:eastAsia="x-none" w:bidi="ar-SA"/>
        </w:rPr>
      </w:pPr>
      <w:r>
        <w:rPr>
          <w:noProof/>
          <w:lang w:val="vi-VN" w:eastAsia="vi-VN" w:bidi="ar-SA"/>
        </w:rPr>
        <w:drawing>
          <wp:inline distT="0" distB="0" distL="0" distR="0" wp14:anchorId="6C3A9112" wp14:editId="16AE2510">
            <wp:extent cx="4872689" cy="354330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76512" cy="3546080"/>
                    </a:xfrm>
                    <a:prstGeom prst="rect">
                      <a:avLst/>
                    </a:prstGeom>
                  </pic:spPr>
                </pic:pic>
              </a:graphicData>
            </a:graphic>
          </wp:inline>
        </w:drawing>
      </w:r>
    </w:p>
    <w:p w:rsidR="00110938" w:rsidRDefault="00E234EA" w:rsidP="00E175B0">
      <w:pPr>
        <w:rPr>
          <w:lang w:val="en-US" w:eastAsia="x-none" w:bidi="ar-SA"/>
        </w:rPr>
      </w:pPr>
      <w:r w:rsidRPr="00E234EA">
        <w:rPr>
          <w:b/>
          <w:lang w:val="en-US" w:eastAsia="x-none" w:bidi="ar-SA"/>
        </w:rPr>
        <w:t xml:space="preserve">Bước 6: </w:t>
      </w:r>
      <w:r w:rsidR="002358A4" w:rsidRPr="002358A4">
        <w:rPr>
          <w:lang w:val="en-US" w:eastAsia="x-none" w:bidi="ar-SA"/>
        </w:rPr>
        <w:t>Tạo controller</w:t>
      </w:r>
    </w:p>
    <w:p w:rsidR="002358A4" w:rsidRPr="00E14184" w:rsidRDefault="00490BDF" w:rsidP="00490BDF">
      <w:pPr>
        <w:pStyle w:val="ListParagraph"/>
        <w:numPr>
          <w:ilvl w:val="0"/>
          <w:numId w:val="23"/>
        </w:numPr>
        <w:rPr>
          <w:b/>
          <w:lang w:val="en-US" w:eastAsia="x-none" w:bidi="ar-SA"/>
        </w:rPr>
      </w:pPr>
      <w:r w:rsidRPr="00490BDF">
        <w:rPr>
          <w:lang w:val="en-US" w:eastAsia="x-none" w:bidi="ar-SA"/>
        </w:rPr>
        <w:t>Tạo file</w:t>
      </w:r>
      <w:r w:rsidRPr="00490BDF">
        <w:rPr>
          <w:b/>
          <w:lang w:val="en-US" w:eastAsia="x-none" w:bidi="ar-SA"/>
        </w:rPr>
        <w:t xml:space="preserve"> </w:t>
      </w:r>
      <w:r w:rsidRPr="00490BDF">
        <w:rPr>
          <w:lang w:val="en-US" w:eastAsia="x-none" w:bidi="ar-SA"/>
        </w:rPr>
        <w:t>Controller/Adminhtml/</w:t>
      </w:r>
      <w:r w:rsidR="000F407D">
        <w:rPr>
          <w:lang w:val="en-US" w:eastAsia="x-none" w:bidi="ar-SA"/>
        </w:rPr>
        <w:t>HelloWorld</w:t>
      </w:r>
      <w:r w:rsidRPr="00490BDF">
        <w:rPr>
          <w:lang w:val="en-US" w:eastAsia="x-none" w:bidi="ar-SA"/>
        </w:rPr>
        <w:t>/Index.php để điều hướng trang web</w:t>
      </w:r>
    </w:p>
    <w:p w:rsidR="00427F10" w:rsidRDefault="00261639" w:rsidP="00427F10">
      <w:pPr>
        <w:ind w:left="709" w:firstLine="0"/>
        <w:rPr>
          <w:b/>
          <w:lang w:val="en-US" w:eastAsia="x-none" w:bidi="ar-SA"/>
        </w:rPr>
      </w:pPr>
      <w:r>
        <w:rPr>
          <w:noProof/>
          <w:lang w:val="vi-VN" w:eastAsia="vi-VN" w:bidi="ar-SA"/>
        </w:rPr>
        <w:drawing>
          <wp:inline distT="0" distB="0" distL="0" distR="0" wp14:anchorId="6B37A4F6" wp14:editId="7A314B6D">
            <wp:extent cx="4962525" cy="3633561"/>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68391" cy="3637856"/>
                    </a:xfrm>
                    <a:prstGeom prst="rect">
                      <a:avLst/>
                    </a:prstGeom>
                  </pic:spPr>
                </pic:pic>
              </a:graphicData>
            </a:graphic>
          </wp:inline>
        </w:drawing>
      </w:r>
    </w:p>
    <w:p w:rsidR="00427F10" w:rsidRDefault="00427F10" w:rsidP="00427F10">
      <w:pPr>
        <w:rPr>
          <w:lang w:val="en-US" w:eastAsia="x-none" w:bidi="ar-SA"/>
        </w:rPr>
      </w:pPr>
      <w:r w:rsidRPr="00F67E73">
        <w:rPr>
          <w:b/>
          <w:lang w:val="en-US" w:eastAsia="x-none" w:bidi="ar-SA"/>
        </w:rPr>
        <w:t>Bước 7:</w:t>
      </w:r>
      <w:r>
        <w:rPr>
          <w:lang w:val="en-US" w:eastAsia="x-none" w:bidi="ar-SA"/>
        </w:rPr>
        <w:t xml:space="preserve"> Tạo View</w:t>
      </w:r>
    </w:p>
    <w:p w:rsidR="00427F10" w:rsidRDefault="00914CE8" w:rsidP="00914CE8">
      <w:pPr>
        <w:pStyle w:val="ListParagraph"/>
        <w:numPr>
          <w:ilvl w:val="0"/>
          <w:numId w:val="23"/>
        </w:numPr>
        <w:rPr>
          <w:lang w:val="en-US" w:eastAsia="x-none" w:bidi="ar-SA"/>
        </w:rPr>
      </w:pPr>
      <w:r w:rsidRPr="00914CE8">
        <w:rPr>
          <w:lang w:val="en-US" w:eastAsia="x-none" w:bidi="ar-SA"/>
        </w:rPr>
        <w:t>Tạo mới 2 thư mục : view/adminhtml/layout và view/adminhtml/templates</w:t>
      </w:r>
    </w:p>
    <w:p w:rsidR="00914CE8" w:rsidRDefault="00384C4B" w:rsidP="00384C4B">
      <w:pPr>
        <w:pStyle w:val="ListParagraph"/>
        <w:numPr>
          <w:ilvl w:val="0"/>
          <w:numId w:val="23"/>
        </w:numPr>
        <w:jc w:val="left"/>
        <w:rPr>
          <w:lang w:val="en-US" w:eastAsia="x-none" w:bidi="ar-SA"/>
        </w:rPr>
      </w:pPr>
      <w:r>
        <w:rPr>
          <w:lang w:val="en-US" w:eastAsia="x-none" w:bidi="ar-SA"/>
        </w:rPr>
        <w:t xml:space="preserve">Trong thư mục </w:t>
      </w:r>
      <w:r w:rsidRPr="00914CE8">
        <w:rPr>
          <w:lang w:val="en-US" w:eastAsia="x-none" w:bidi="ar-SA"/>
        </w:rPr>
        <w:t>view/adminhtml/layout</w:t>
      </w:r>
      <w:r>
        <w:rPr>
          <w:lang w:val="en-US" w:eastAsia="x-none" w:bidi="ar-SA"/>
        </w:rPr>
        <w:t xml:space="preserve"> tạo file </w:t>
      </w:r>
      <w:r w:rsidRPr="00384C4B">
        <w:rPr>
          <w:lang w:val="en-US" w:eastAsia="x-none" w:bidi="ar-SA"/>
        </w:rPr>
        <w:t>hello_helloworld_index.xml</w:t>
      </w:r>
    </w:p>
    <w:p w:rsidR="00384C4B" w:rsidRDefault="00A41AA3" w:rsidP="000E4288">
      <w:pPr>
        <w:ind w:left="709" w:firstLine="0"/>
        <w:jc w:val="left"/>
        <w:rPr>
          <w:lang w:val="en-US" w:eastAsia="x-none" w:bidi="ar-SA"/>
        </w:rPr>
      </w:pPr>
      <w:r>
        <w:rPr>
          <w:noProof/>
          <w:lang w:val="vi-VN" w:eastAsia="vi-VN" w:bidi="ar-SA"/>
        </w:rPr>
        <w:drawing>
          <wp:inline distT="0" distB="0" distL="0" distR="0" wp14:anchorId="354965E6" wp14:editId="10BF0492">
            <wp:extent cx="5132096" cy="2667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36311" cy="2669190"/>
                    </a:xfrm>
                    <a:prstGeom prst="rect">
                      <a:avLst/>
                    </a:prstGeom>
                  </pic:spPr>
                </pic:pic>
              </a:graphicData>
            </a:graphic>
          </wp:inline>
        </w:drawing>
      </w:r>
    </w:p>
    <w:p w:rsidR="006B38BC" w:rsidRDefault="00A648FE" w:rsidP="00A648FE">
      <w:pPr>
        <w:pStyle w:val="ListParagraph"/>
        <w:numPr>
          <w:ilvl w:val="0"/>
          <w:numId w:val="23"/>
        </w:numPr>
        <w:jc w:val="left"/>
        <w:rPr>
          <w:lang w:val="en-US" w:eastAsia="x-none" w:bidi="ar-SA"/>
        </w:rPr>
      </w:pPr>
      <w:r w:rsidRPr="00A648FE">
        <w:rPr>
          <w:lang w:val="en-US" w:eastAsia="x-none" w:bidi="ar-SA"/>
        </w:rPr>
        <w:t>Thêm tập tin Block/Adminhtml/Index.php</w:t>
      </w:r>
    </w:p>
    <w:p w:rsidR="006776FE" w:rsidRPr="006776FE" w:rsidRDefault="00A961C4" w:rsidP="006776FE">
      <w:pPr>
        <w:ind w:left="709" w:firstLine="0"/>
        <w:jc w:val="left"/>
        <w:rPr>
          <w:lang w:val="en-US" w:eastAsia="x-none" w:bidi="ar-SA"/>
        </w:rPr>
      </w:pPr>
      <w:r>
        <w:rPr>
          <w:noProof/>
          <w:lang w:val="vi-VN" w:eastAsia="vi-VN" w:bidi="ar-SA"/>
        </w:rPr>
        <w:drawing>
          <wp:inline distT="0" distB="0" distL="0" distR="0" wp14:anchorId="559F8AC0" wp14:editId="608A7C57">
            <wp:extent cx="5118439" cy="379095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23565" cy="3794747"/>
                    </a:xfrm>
                    <a:prstGeom prst="rect">
                      <a:avLst/>
                    </a:prstGeom>
                  </pic:spPr>
                </pic:pic>
              </a:graphicData>
            </a:graphic>
          </wp:inline>
        </w:drawing>
      </w:r>
    </w:p>
    <w:p w:rsidR="000E4288" w:rsidRDefault="0015256D" w:rsidP="0015256D">
      <w:pPr>
        <w:pStyle w:val="ListParagraph"/>
        <w:numPr>
          <w:ilvl w:val="0"/>
          <w:numId w:val="23"/>
        </w:numPr>
        <w:jc w:val="left"/>
        <w:rPr>
          <w:lang w:val="en-US" w:eastAsia="x-none" w:bidi="ar-SA"/>
        </w:rPr>
      </w:pPr>
      <w:r>
        <w:rPr>
          <w:lang w:val="en-US" w:eastAsia="x-none" w:bidi="ar-SA"/>
        </w:rPr>
        <w:t xml:space="preserve">Trong thư mục </w:t>
      </w:r>
      <w:r w:rsidR="0016092E" w:rsidRPr="00914CE8">
        <w:rPr>
          <w:lang w:val="en-US" w:eastAsia="x-none" w:bidi="ar-SA"/>
        </w:rPr>
        <w:t>view/adminhtml/templates</w:t>
      </w:r>
      <w:r>
        <w:rPr>
          <w:lang w:val="en-US" w:eastAsia="x-none" w:bidi="ar-SA"/>
        </w:rPr>
        <w:t xml:space="preserve"> tạo file</w:t>
      </w:r>
      <w:r w:rsidRPr="0015256D">
        <w:t xml:space="preserve"> </w:t>
      </w:r>
      <w:r w:rsidRPr="0015256D">
        <w:rPr>
          <w:lang w:val="en-US" w:eastAsia="x-none" w:bidi="ar-SA"/>
        </w:rPr>
        <w:t>helloWorld.phtml</w:t>
      </w:r>
    </w:p>
    <w:p w:rsidR="00A961C4" w:rsidRPr="00A961C4" w:rsidRDefault="00BA2B2F" w:rsidP="00A961C4">
      <w:pPr>
        <w:ind w:left="709" w:firstLine="0"/>
        <w:jc w:val="left"/>
        <w:rPr>
          <w:lang w:val="en-US" w:eastAsia="x-none" w:bidi="ar-SA"/>
        </w:rPr>
      </w:pPr>
      <w:r>
        <w:rPr>
          <w:noProof/>
          <w:lang w:val="vi-VN" w:eastAsia="vi-VN" w:bidi="ar-SA"/>
        </w:rPr>
        <w:drawing>
          <wp:inline distT="0" distB="0" distL="0" distR="0" wp14:anchorId="64BC431C" wp14:editId="3A7D29DB">
            <wp:extent cx="3438525" cy="8191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38525" cy="819150"/>
                    </a:xfrm>
                    <a:prstGeom prst="rect">
                      <a:avLst/>
                    </a:prstGeom>
                  </pic:spPr>
                </pic:pic>
              </a:graphicData>
            </a:graphic>
          </wp:inline>
        </w:drawing>
      </w:r>
    </w:p>
    <w:p w:rsidR="00476B8A" w:rsidRDefault="00261639" w:rsidP="00261639">
      <w:pPr>
        <w:pStyle w:val="Heading3"/>
        <w:rPr>
          <w:lang w:val="en-US" w:bidi="ar-SA"/>
        </w:rPr>
      </w:pPr>
      <w:r>
        <w:rPr>
          <w:lang w:val="en-US" w:bidi="ar-SA"/>
        </w:rPr>
        <w:t>Xóa module</w:t>
      </w:r>
    </w:p>
    <w:p w:rsidR="00FC0756" w:rsidRDefault="00EA11D2" w:rsidP="00EA11D2">
      <w:pPr>
        <w:pStyle w:val="ListParagraph"/>
        <w:numPr>
          <w:ilvl w:val="0"/>
          <w:numId w:val="23"/>
        </w:numPr>
        <w:rPr>
          <w:lang w:val="en-US" w:eastAsia="x-none" w:bidi="ar-SA"/>
        </w:rPr>
      </w:pPr>
      <w:r>
        <w:rPr>
          <w:lang w:val="en-US" w:eastAsia="x-none" w:bidi="ar-SA"/>
        </w:rPr>
        <w:t xml:space="preserve">Để xóa module ta xóa file </w:t>
      </w:r>
      <w:r w:rsidRPr="00EA11D2">
        <w:rPr>
          <w:lang w:val="en-US" w:eastAsia="x-none" w:bidi="ar-SA"/>
        </w:rPr>
        <w:t>app/code/&lt;Vendor&gt;/&lt;Module&gt;</w:t>
      </w:r>
    </w:p>
    <w:p w:rsidR="00EA11D2" w:rsidRDefault="00EA11D2" w:rsidP="00EA11D2">
      <w:pPr>
        <w:pStyle w:val="ListParagraph"/>
        <w:numPr>
          <w:ilvl w:val="0"/>
          <w:numId w:val="23"/>
        </w:numPr>
        <w:rPr>
          <w:lang w:val="en-US" w:eastAsia="x-none" w:bidi="ar-SA"/>
        </w:rPr>
      </w:pPr>
      <w:r>
        <w:rPr>
          <w:lang w:val="en-US" w:eastAsia="x-none" w:bidi="ar-SA"/>
        </w:rPr>
        <w:t>Xóa các bảng của module trong database</w:t>
      </w:r>
    </w:p>
    <w:p w:rsidR="00737E76" w:rsidRDefault="000E7303" w:rsidP="002F5DB3">
      <w:pPr>
        <w:pStyle w:val="ListParagraph"/>
        <w:numPr>
          <w:ilvl w:val="0"/>
          <w:numId w:val="23"/>
        </w:numPr>
        <w:rPr>
          <w:lang w:val="en-US" w:eastAsia="x-none" w:bidi="ar-SA"/>
        </w:rPr>
      </w:pPr>
      <w:r>
        <w:rPr>
          <w:lang w:val="en-US" w:eastAsia="x-none" w:bidi="ar-SA"/>
        </w:rPr>
        <w:t>Xóa</w:t>
      </w:r>
      <w:r w:rsidR="002F5DB3">
        <w:rPr>
          <w:lang w:val="en-US" w:eastAsia="x-none" w:bidi="ar-SA"/>
        </w:rPr>
        <w:t xml:space="preserve"> dữ liệu của module được lưu</w:t>
      </w:r>
      <w:r>
        <w:rPr>
          <w:lang w:val="en-US" w:eastAsia="x-none" w:bidi="ar-SA"/>
        </w:rPr>
        <w:t xml:space="preserve"> trong bảng</w:t>
      </w:r>
      <w:r w:rsidR="002F5DB3">
        <w:rPr>
          <w:lang w:val="en-US" w:eastAsia="x-none" w:bidi="ar-SA"/>
        </w:rPr>
        <w:t xml:space="preserve"> </w:t>
      </w:r>
      <w:r w:rsidR="002F5DB3" w:rsidRPr="002F5DB3">
        <w:rPr>
          <w:lang w:val="en-US" w:eastAsia="x-none" w:bidi="ar-SA"/>
        </w:rPr>
        <w:t>core_config_data</w:t>
      </w:r>
    </w:p>
    <w:p w:rsidR="000E7303" w:rsidRDefault="00737E76" w:rsidP="002F5DB3">
      <w:pPr>
        <w:pStyle w:val="ListParagraph"/>
        <w:numPr>
          <w:ilvl w:val="0"/>
          <w:numId w:val="23"/>
        </w:numPr>
        <w:rPr>
          <w:lang w:val="en-US" w:eastAsia="x-none" w:bidi="ar-SA"/>
        </w:rPr>
      </w:pPr>
      <w:r>
        <w:rPr>
          <w:lang w:val="en-US" w:eastAsia="x-none" w:bidi="ar-SA"/>
        </w:rPr>
        <w:t xml:space="preserve">Xóa </w:t>
      </w:r>
      <w:r w:rsidR="000E7303">
        <w:rPr>
          <w:lang w:val="en-US" w:eastAsia="x-none" w:bidi="ar-SA"/>
        </w:rPr>
        <w:t xml:space="preserve"> </w:t>
      </w:r>
      <w:r w:rsidRPr="00EA11D2">
        <w:rPr>
          <w:lang w:val="en-US" w:eastAsia="x-none" w:bidi="ar-SA"/>
        </w:rPr>
        <w:t>&lt;Vendor&gt;/&lt;Module&gt;</w:t>
      </w:r>
      <w:r>
        <w:rPr>
          <w:lang w:val="en-US" w:eastAsia="x-none" w:bidi="ar-SA"/>
        </w:rPr>
        <w:t xml:space="preserve"> nằm trong </w:t>
      </w:r>
      <w:r w:rsidR="00E42C8A">
        <w:rPr>
          <w:lang w:val="en-US" w:eastAsia="x-none" w:bidi="ar-SA"/>
        </w:rPr>
        <w:t>app/etc/config.php</w:t>
      </w:r>
    </w:p>
    <w:p w:rsidR="00E42C8A" w:rsidRDefault="00427C15" w:rsidP="00427C15">
      <w:pPr>
        <w:pStyle w:val="ListParagraph"/>
        <w:numPr>
          <w:ilvl w:val="0"/>
          <w:numId w:val="23"/>
        </w:numPr>
        <w:rPr>
          <w:lang w:val="en-US" w:eastAsia="x-none" w:bidi="ar-SA"/>
        </w:rPr>
      </w:pPr>
      <w:r>
        <w:rPr>
          <w:lang w:val="en-US" w:eastAsia="x-none" w:bidi="ar-SA"/>
        </w:rPr>
        <w:t xml:space="preserve">Xóa </w:t>
      </w:r>
      <w:r w:rsidRPr="00EA11D2">
        <w:rPr>
          <w:lang w:val="en-US" w:eastAsia="x-none" w:bidi="ar-SA"/>
        </w:rPr>
        <w:t>&lt;Vendor&gt;/&lt;Module&gt;</w:t>
      </w:r>
      <w:r>
        <w:rPr>
          <w:lang w:val="en-US" w:eastAsia="x-none" w:bidi="ar-SA"/>
        </w:rPr>
        <w:t xml:space="preserve"> trong bảng </w:t>
      </w:r>
      <w:r w:rsidRPr="00427C15">
        <w:rPr>
          <w:lang w:val="en-US" w:eastAsia="x-none" w:bidi="ar-SA"/>
        </w:rPr>
        <w:t>setup_module</w:t>
      </w:r>
    </w:p>
    <w:p w:rsidR="00BE3B4C" w:rsidRDefault="008427A6" w:rsidP="008427A6">
      <w:pPr>
        <w:pStyle w:val="ListParagraph"/>
        <w:numPr>
          <w:ilvl w:val="0"/>
          <w:numId w:val="23"/>
        </w:numPr>
        <w:jc w:val="left"/>
        <w:rPr>
          <w:lang w:val="en-US" w:eastAsia="x-none" w:bidi="ar-SA"/>
        </w:rPr>
      </w:pPr>
      <w:r>
        <w:rPr>
          <w:lang w:val="en-US" w:eastAsia="x-none" w:bidi="ar-SA"/>
        </w:rPr>
        <w:t xml:space="preserve">Sau đó chạy lệnh: </w:t>
      </w:r>
    </w:p>
    <w:p w:rsidR="00061DD1" w:rsidRPr="008F43FE" w:rsidRDefault="008427A6" w:rsidP="008F43FE">
      <w:pPr>
        <w:ind w:left="1069" w:firstLine="0"/>
        <w:jc w:val="left"/>
        <w:rPr>
          <w:lang w:val="en-US" w:eastAsia="x-none" w:bidi="ar-SA"/>
        </w:rPr>
      </w:pPr>
      <w:r w:rsidRPr="00BE3B4C">
        <w:rPr>
          <w:lang w:val="en-US" w:eastAsia="x-none" w:bidi="ar-SA"/>
        </w:rPr>
        <w:t>php bin/magento module:uninstall -r &lt;Vendor&gt;_&lt;Module&gt;</w:t>
      </w:r>
    </w:p>
    <w:p w:rsidR="002F2826" w:rsidRPr="00E40C4E" w:rsidRDefault="002F2826" w:rsidP="002F2826">
      <w:pPr>
        <w:pStyle w:val="Heading2"/>
        <w:rPr>
          <w:color w:val="FF0000"/>
        </w:rPr>
      </w:pPr>
      <w:r w:rsidRPr="00E40C4E">
        <w:rPr>
          <w:color w:val="FF0000"/>
        </w:rPr>
        <w:t>Module Product</w:t>
      </w:r>
    </w:p>
    <w:p w:rsidR="002F2826" w:rsidRPr="00E40C4E" w:rsidRDefault="002F2826" w:rsidP="002F2826">
      <w:pPr>
        <w:pStyle w:val="Heading2"/>
        <w:rPr>
          <w:color w:val="FF0000"/>
        </w:rPr>
      </w:pPr>
      <w:r w:rsidRPr="00E40C4E">
        <w:rPr>
          <w:color w:val="FF0000"/>
        </w:rPr>
        <w:t>Module Customer</w:t>
      </w:r>
    </w:p>
    <w:p w:rsidR="00D9421C" w:rsidRPr="00E40C4E" w:rsidRDefault="00D9421C" w:rsidP="00D9421C">
      <w:pPr>
        <w:pStyle w:val="Heading2"/>
        <w:rPr>
          <w:color w:val="FF0000"/>
          <w:lang w:val="en-US"/>
        </w:rPr>
      </w:pPr>
      <w:r w:rsidRPr="00E40C4E">
        <w:rPr>
          <w:color w:val="FF0000"/>
        </w:rPr>
        <w:t>PHP Developer Guide</w:t>
      </w:r>
      <w:r w:rsidRPr="00E40C4E">
        <w:rPr>
          <w:color w:val="FF0000"/>
          <w:lang w:val="en-US"/>
        </w:rPr>
        <w:t>…</w:t>
      </w:r>
      <w:r w:rsidR="00694909" w:rsidRPr="00E40C4E">
        <w:rPr>
          <w:color w:val="FF0000"/>
          <w:lang w:val="en-US"/>
        </w:rPr>
        <w:t xml:space="preserve"> </w:t>
      </w:r>
    </w:p>
    <w:p w:rsidR="00694909" w:rsidRPr="00694909" w:rsidRDefault="00694909" w:rsidP="00694909">
      <w:pPr>
        <w:rPr>
          <w:lang w:val="en-US" w:eastAsia="x-none" w:bidi="ar-SA"/>
        </w:rPr>
      </w:pPr>
      <w:r>
        <w:rPr>
          <w:lang w:val="en-US" w:eastAsia="x-none" w:bidi="ar-SA"/>
        </w:rPr>
        <w:t>(2 tuần)</w:t>
      </w:r>
    </w:p>
    <w:p w:rsidR="00993F07" w:rsidRDefault="00993F07" w:rsidP="009A568E">
      <w:pPr>
        <w:pStyle w:val="Heading1"/>
      </w:pPr>
      <w:r>
        <w:lastRenderedPageBreak/>
        <w:t>Kết nối database</w:t>
      </w:r>
    </w:p>
    <w:p w:rsidR="00870A38" w:rsidRPr="00E40C4E" w:rsidRDefault="00870A38" w:rsidP="00870A38">
      <w:pPr>
        <w:pStyle w:val="Heading2"/>
        <w:rPr>
          <w:color w:val="FF0000"/>
          <w:lang w:val="en-US"/>
        </w:rPr>
      </w:pPr>
      <w:r w:rsidRPr="00E40C4E">
        <w:rPr>
          <w:color w:val="FF0000"/>
          <w:lang w:val="en-US"/>
        </w:rPr>
        <w:t>CRUD</w:t>
      </w:r>
    </w:p>
    <w:p w:rsidR="00EE5127" w:rsidRPr="00E40C4E" w:rsidRDefault="00EE5127" w:rsidP="00C63CF0">
      <w:pPr>
        <w:pStyle w:val="Heading2"/>
        <w:rPr>
          <w:color w:val="FF0000"/>
        </w:rPr>
      </w:pPr>
      <w:r w:rsidRPr="00E40C4E">
        <w:rPr>
          <w:color w:val="FF0000"/>
        </w:rPr>
        <w:t>DI</w:t>
      </w:r>
    </w:p>
    <w:p w:rsidR="00EE5127" w:rsidRPr="00E40C4E" w:rsidRDefault="00EE5127" w:rsidP="00C63CF0">
      <w:pPr>
        <w:pStyle w:val="Heading2"/>
        <w:rPr>
          <w:color w:val="FF0000"/>
        </w:rPr>
      </w:pPr>
      <w:r w:rsidRPr="00E40C4E">
        <w:rPr>
          <w:color w:val="FF0000"/>
        </w:rPr>
        <w:t>Object Manager</w:t>
      </w:r>
    </w:p>
    <w:p w:rsidR="00EE5127" w:rsidRPr="00E40C4E" w:rsidRDefault="00EE5127" w:rsidP="00C63CF0">
      <w:pPr>
        <w:pStyle w:val="Heading2"/>
        <w:rPr>
          <w:color w:val="FF0000"/>
        </w:rPr>
      </w:pPr>
      <w:r w:rsidRPr="00E40C4E">
        <w:rPr>
          <w:color w:val="FF0000"/>
        </w:rPr>
        <w:t>Factory</w:t>
      </w:r>
    </w:p>
    <w:p w:rsidR="00DF6518" w:rsidRPr="00E40C4E" w:rsidRDefault="00DF6518" w:rsidP="00C63CF0">
      <w:pPr>
        <w:pStyle w:val="Heading2"/>
        <w:rPr>
          <w:color w:val="FF0000"/>
        </w:rPr>
      </w:pPr>
      <w:r w:rsidRPr="00E40C4E">
        <w:rPr>
          <w:color w:val="FF0000"/>
        </w:rPr>
        <w:t>Model</w:t>
      </w:r>
    </w:p>
    <w:p w:rsidR="00DF6518" w:rsidRPr="00E40C4E" w:rsidRDefault="00DF6518" w:rsidP="00C63CF0">
      <w:pPr>
        <w:pStyle w:val="Heading2"/>
        <w:rPr>
          <w:color w:val="FF0000"/>
        </w:rPr>
      </w:pPr>
      <w:r w:rsidRPr="00E40C4E">
        <w:rPr>
          <w:color w:val="FF0000"/>
        </w:rPr>
        <w:t>Resource Model</w:t>
      </w:r>
    </w:p>
    <w:p w:rsidR="00DF6518" w:rsidRPr="00E40C4E" w:rsidRDefault="00DF6518" w:rsidP="00C63CF0">
      <w:pPr>
        <w:pStyle w:val="Heading2"/>
        <w:rPr>
          <w:color w:val="FF0000"/>
        </w:rPr>
      </w:pPr>
      <w:r w:rsidRPr="00E40C4E">
        <w:rPr>
          <w:color w:val="FF0000"/>
        </w:rPr>
        <w:t>Collection</w:t>
      </w:r>
    </w:p>
    <w:p w:rsidR="00DF6518" w:rsidRPr="00E40C4E" w:rsidRDefault="00DF6518" w:rsidP="00C63CF0">
      <w:pPr>
        <w:pStyle w:val="Heading2"/>
        <w:rPr>
          <w:color w:val="FF0000"/>
        </w:rPr>
      </w:pPr>
      <w:r w:rsidRPr="00E40C4E">
        <w:rPr>
          <w:color w:val="FF0000"/>
        </w:rPr>
        <w:t>Responsitory</w:t>
      </w:r>
    </w:p>
    <w:p w:rsidR="00C63CF0" w:rsidRPr="00E40C4E" w:rsidRDefault="00C63CF0" w:rsidP="00C63CF0">
      <w:pPr>
        <w:pStyle w:val="Heading2"/>
        <w:rPr>
          <w:color w:val="FF0000"/>
        </w:rPr>
      </w:pPr>
      <w:r w:rsidRPr="00E40C4E">
        <w:rPr>
          <w:color w:val="FF0000"/>
        </w:rPr>
        <w:t>EAV</w:t>
      </w:r>
    </w:p>
    <w:p w:rsidR="00993F07" w:rsidRPr="00363A3F" w:rsidRDefault="00993F07" w:rsidP="009A568E">
      <w:pPr>
        <w:pStyle w:val="Heading1"/>
      </w:pPr>
      <w:r>
        <w:lastRenderedPageBreak/>
        <w:t>API</w:t>
      </w:r>
    </w:p>
    <w:p w:rsidR="00B06477" w:rsidRPr="00C636DD" w:rsidRDefault="00B06477" w:rsidP="00C636DD"/>
    <w:sectPr w:rsidR="00B06477" w:rsidRPr="00C636DD" w:rsidSect="003617C9">
      <w:footerReference w:type="default" r:id="rId79"/>
      <w:pgSz w:w="11906" w:h="16838"/>
      <w:pgMar w:top="1134" w:right="851" w:bottom="1134"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1D9B" w:rsidRDefault="00001D9B" w:rsidP="00FD4862">
      <w:pPr>
        <w:spacing w:line="240" w:lineRule="auto"/>
      </w:pPr>
      <w:r>
        <w:separator/>
      </w:r>
    </w:p>
  </w:endnote>
  <w:endnote w:type="continuationSeparator" w:id="0">
    <w:p w:rsidR="00001D9B" w:rsidRDefault="00001D9B" w:rsidP="00FD48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altName w:val="Microsoft Sans Serif"/>
    <w:panose1 w:val="020B0304020202020204"/>
    <w:charset w:val="DE"/>
    <w:family w:val="roman"/>
    <w:notTrueType/>
    <w:pitch w:val="variable"/>
    <w:sig w:usb0="01000000" w:usb1="00000000" w:usb2="00000000" w:usb3="00000000" w:csb0="00010000" w:csb1="00000000"/>
  </w:font>
  <w:font w:name="Angsana New">
    <w:altName w:val="Leelawadee UI"/>
    <w:panose1 w:val="02020603050405020304"/>
    <w:charset w:val="DE"/>
    <w:family w:val="roman"/>
    <w:notTrueType/>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ource Sans Pro">
    <w:panose1 w:val="020B0503030403020204"/>
    <w:charset w:val="00"/>
    <w:family w:val="swiss"/>
    <w:pitch w:val="variable"/>
    <w:sig w:usb0="600002F7" w:usb1="02000001"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0E9" w:rsidRDefault="00AA70E9">
    <w:pPr>
      <w:pStyle w:val="Footer"/>
      <w:jc w:val="center"/>
    </w:pPr>
    <w:r>
      <w:fldChar w:fldCharType="begin"/>
    </w:r>
    <w:r>
      <w:instrText xml:space="preserve"> PAGE   \* MERGEFORMAT </w:instrText>
    </w:r>
    <w:r>
      <w:fldChar w:fldCharType="separate"/>
    </w:r>
    <w:r w:rsidR="00885D6A">
      <w:rPr>
        <w:noProof/>
      </w:rPr>
      <w:t>28</w:t>
    </w:r>
    <w:r>
      <w:rPr>
        <w:noProof/>
      </w:rPr>
      <w:fldChar w:fldCharType="end"/>
    </w:r>
  </w:p>
  <w:p w:rsidR="00AA70E9" w:rsidRDefault="00AA70E9" w:rsidP="00B33A81">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1D9B" w:rsidRDefault="00001D9B" w:rsidP="00FD4862">
      <w:pPr>
        <w:spacing w:line="240" w:lineRule="auto"/>
      </w:pPr>
      <w:r>
        <w:separator/>
      </w:r>
    </w:p>
  </w:footnote>
  <w:footnote w:type="continuationSeparator" w:id="0">
    <w:p w:rsidR="00001D9B" w:rsidRDefault="00001D9B" w:rsidP="00FD48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87A52"/>
    <w:multiLevelType w:val="multilevel"/>
    <w:tmpl w:val="57D4C79E"/>
    <w:styleLink w:val="UListHanging"/>
    <w:lvl w:ilvl="0">
      <w:start w:val="1"/>
      <w:numFmt w:val="bullet"/>
      <w:suff w:val="space"/>
      <w:lvlText w:val=""/>
      <w:lvlJc w:val="left"/>
      <w:pPr>
        <w:ind w:left="0" w:firstLine="709"/>
      </w:pPr>
      <w:rPr>
        <w:rFonts w:ascii="Symbol" w:hAnsi="Symbol" w:hint="default"/>
        <w:color w:val="auto"/>
      </w:rPr>
    </w:lvl>
    <w:lvl w:ilvl="1">
      <w:start w:val="1"/>
      <w:numFmt w:val="bullet"/>
      <w:lvlText w:val=""/>
      <w:lvlJc w:val="left"/>
      <w:pPr>
        <w:ind w:left="992" w:hanging="283"/>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4E50AF"/>
    <w:multiLevelType w:val="hybridMultilevel"/>
    <w:tmpl w:val="50983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0937B3"/>
    <w:multiLevelType w:val="hybridMultilevel"/>
    <w:tmpl w:val="3306E32A"/>
    <w:lvl w:ilvl="0" w:tplc="04090001">
      <w:start w:val="1"/>
      <w:numFmt w:val="bullet"/>
      <w:lvlText w:val=""/>
      <w:lvlJc w:val="left"/>
      <w:pPr>
        <w:ind w:left="990" w:hanging="360"/>
      </w:pPr>
      <w:rPr>
        <w:rFonts w:ascii="Symbol" w:hAnsi="Symbol" w:hint="default"/>
      </w:rPr>
    </w:lvl>
    <w:lvl w:ilvl="1" w:tplc="04090001">
      <w:start w:val="1"/>
      <w:numFmt w:val="bullet"/>
      <w:lvlText w:val=""/>
      <w:lvlJc w:val="left"/>
      <w:pPr>
        <w:ind w:left="1710" w:hanging="360"/>
      </w:pPr>
      <w:rPr>
        <w:rFonts w:ascii="Symbol" w:hAnsi="Symbol"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085C5540"/>
    <w:multiLevelType w:val="hybridMultilevel"/>
    <w:tmpl w:val="06067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CB3DB0"/>
    <w:multiLevelType w:val="hybridMultilevel"/>
    <w:tmpl w:val="908A77E4"/>
    <w:lvl w:ilvl="0" w:tplc="ADA2AA24">
      <w:start w:val="1"/>
      <w:numFmt w:val="decimal"/>
      <w:lvlText w:val="%1."/>
      <w:lvlJc w:val="left"/>
      <w:pPr>
        <w:ind w:left="1069" w:hanging="36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5" w15:restartNumberingAfterBreak="0">
    <w:nsid w:val="15227D19"/>
    <w:multiLevelType w:val="multilevel"/>
    <w:tmpl w:val="8D2C6C84"/>
    <w:styleLink w:val="nhsmc"/>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9823938"/>
    <w:multiLevelType w:val="hybridMultilevel"/>
    <w:tmpl w:val="D312D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A4051FD"/>
    <w:multiLevelType w:val="hybridMultilevel"/>
    <w:tmpl w:val="22708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9620FD"/>
    <w:multiLevelType w:val="hybridMultilevel"/>
    <w:tmpl w:val="39027C9E"/>
    <w:lvl w:ilvl="0" w:tplc="2E68CD0C">
      <w:start w:val="1"/>
      <w:numFmt w:val="decimal"/>
      <w:lvlText w:val="%1."/>
      <w:lvlJc w:val="left"/>
      <w:pPr>
        <w:ind w:left="1069" w:hanging="36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9" w15:restartNumberingAfterBreak="0">
    <w:nsid w:val="20BB58FA"/>
    <w:multiLevelType w:val="hybridMultilevel"/>
    <w:tmpl w:val="498C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0543B9"/>
    <w:multiLevelType w:val="hybridMultilevel"/>
    <w:tmpl w:val="2634E140"/>
    <w:lvl w:ilvl="0" w:tplc="5F42DE2E">
      <w:start w:val="1"/>
      <w:numFmt w:val="decimal"/>
      <w:lvlText w:val="%1."/>
      <w:lvlJc w:val="left"/>
      <w:pPr>
        <w:ind w:left="1069" w:hanging="36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1" w15:restartNumberingAfterBreak="0">
    <w:nsid w:val="36006BEB"/>
    <w:multiLevelType w:val="hybridMultilevel"/>
    <w:tmpl w:val="B0321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703296"/>
    <w:multiLevelType w:val="hybridMultilevel"/>
    <w:tmpl w:val="C16CDC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CE3446"/>
    <w:multiLevelType w:val="hybridMultilevel"/>
    <w:tmpl w:val="0A4078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B351986"/>
    <w:multiLevelType w:val="hybridMultilevel"/>
    <w:tmpl w:val="FD02CC92"/>
    <w:lvl w:ilvl="0" w:tplc="6ED8E1EE">
      <w:start w:val="1"/>
      <w:numFmt w:val="decimal"/>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5" w15:restartNumberingAfterBreak="0">
    <w:nsid w:val="3B597B6A"/>
    <w:multiLevelType w:val="multilevel"/>
    <w:tmpl w:val="80B409BC"/>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FAB5068"/>
    <w:multiLevelType w:val="hybridMultilevel"/>
    <w:tmpl w:val="2FFE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0629F4"/>
    <w:multiLevelType w:val="multilevel"/>
    <w:tmpl w:val="82FEDA6C"/>
    <w:name w:val="STT"/>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44A0CE3"/>
    <w:multiLevelType w:val="hybridMultilevel"/>
    <w:tmpl w:val="18A26A08"/>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9" w15:restartNumberingAfterBreak="0">
    <w:nsid w:val="456905B6"/>
    <w:multiLevelType w:val="hybridMultilevel"/>
    <w:tmpl w:val="A970B550"/>
    <w:lvl w:ilvl="0" w:tplc="D7D4742A">
      <w:start w:val="1"/>
      <w:numFmt w:val="bullet"/>
      <w:lvlText w:val="-"/>
      <w:lvlJc w:val="left"/>
      <w:pPr>
        <w:ind w:left="1287" w:hanging="363"/>
      </w:pPr>
      <w:rPr>
        <w:rFonts w:ascii="Times New Roman" w:eastAsiaTheme="minorHAnsi" w:hAnsi="Times New Roman" w:cs="Times New Roman" w:hint="default"/>
        <w:color w:val="auto"/>
      </w:rPr>
    </w:lvl>
    <w:lvl w:ilvl="1" w:tplc="04090001">
      <w:start w:val="1"/>
      <w:numFmt w:val="bullet"/>
      <w:lvlText w:val=""/>
      <w:lvlJc w:val="left"/>
      <w:pPr>
        <w:ind w:left="1724" w:hanging="360"/>
      </w:pPr>
      <w:rPr>
        <w:rFonts w:ascii="Symbol" w:hAnsi="Symbol" w:hint="default"/>
      </w:rPr>
    </w:lvl>
    <w:lvl w:ilvl="2" w:tplc="04090005">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49AD3F88"/>
    <w:multiLevelType w:val="hybridMultilevel"/>
    <w:tmpl w:val="2F5A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78316B"/>
    <w:multiLevelType w:val="hybridMultilevel"/>
    <w:tmpl w:val="2F1EDE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335576"/>
    <w:multiLevelType w:val="hybridMultilevel"/>
    <w:tmpl w:val="ACC236AA"/>
    <w:lvl w:ilvl="0" w:tplc="396679B6">
      <w:start w:val="1"/>
      <w:numFmt w:val="decimal"/>
      <w:lvlText w:val="%1."/>
      <w:lvlJc w:val="left"/>
      <w:pPr>
        <w:ind w:left="1069" w:hanging="36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23" w15:restartNumberingAfterBreak="0">
    <w:nsid w:val="609155C1"/>
    <w:multiLevelType w:val="hybridMultilevel"/>
    <w:tmpl w:val="A9664C4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BB669F2"/>
    <w:multiLevelType w:val="hybridMultilevel"/>
    <w:tmpl w:val="4A04CEF0"/>
    <w:lvl w:ilvl="0" w:tplc="95764AC8">
      <w:start w:val="1"/>
      <w:numFmt w:val="bullet"/>
      <w:lvlText w:val="-"/>
      <w:lvlJc w:val="left"/>
      <w:pPr>
        <w:ind w:left="1069" w:hanging="360"/>
      </w:pPr>
      <w:rPr>
        <w:rFonts w:ascii="Times New Roman" w:eastAsia="Calibri" w:hAnsi="Times New Roman" w:cs="Times New Roman" w:hint="default"/>
      </w:rPr>
    </w:lvl>
    <w:lvl w:ilvl="1" w:tplc="042A0003">
      <w:start w:val="1"/>
      <w:numFmt w:val="bullet"/>
      <w:lvlText w:val="o"/>
      <w:lvlJc w:val="left"/>
      <w:pPr>
        <w:ind w:left="1789" w:hanging="360"/>
      </w:pPr>
      <w:rPr>
        <w:rFonts w:ascii="Courier New" w:hAnsi="Courier New" w:cs="Courier New" w:hint="default"/>
      </w:rPr>
    </w:lvl>
    <w:lvl w:ilvl="2" w:tplc="042A0005">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25" w15:restartNumberingAfterBreak="0">
    <w:nsid w:val="704D0D72"/>
    <w:multiLevelType w:val="hybridMultilevel"/>
    <w:tmpl w:val="DE5E437A"/>
    <w:lvl w:ilvl="0" w:tplc="D7D4742A">
      <w:start w:val="1"/>
      <w:numFmt w:val="bullet"/>
      <w:lvlText w:val="-"/>
      <w:lvlJc w:val="left"/>
      <w:pPr>
        <w:ind w:left="1287" w:hanging="363"/>
      </w:pPr>
      <w:rPr>
        <w:rFonts w:ascii="Times New Roman" w:eastAsiaTheme="minorHAnsi" w:hAnsi="Times New Roman" w:cs="Times New Roman" w:hint="default"/>
        <w:color w:val="auto"/>
      </w:rPr>
    </w:lvl>
    <w:lvl w:ilvl="1" w:tplc="1C2878AE">
      <w:numFmt w:val="bullet"/>
      <w:lvlText w:val=""/>
      <w:lvlJc w:val="left"/>
      <w:pPr>
        <w:ind w:left="1724" w:hanging="360"/>
      </w:pPr>
      <w:rPr>
        <w:rFonts w:ascii="Symbol" w:eastAsia="Calibri" w:hAnsi="Symbol" w:cs="Times New Roman"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71B2196D"/>
    <w:multiLevelType w:val="multilevel"/>
    <w:tmpl w:val="66FEB4AC"/>
    <w:lvl w:ilvl="0">
      <w:start w:val="1"/>
      <w:numFmt w:val="decimal"/>
      <w:pStyle w:val="Heading1"/>
      <w:suff w:val="space"/>
      <w:lvlText w:val="Chương %1."/>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sz w:val="28"/>
        <w:szCs w:val="28"/>
      </w:rPr>
    </w:lvl>
    <w:lvl w:ilvl="3">
      <w:start w:val="1"/>
      <w:numFmt w:val="lowerLetter"/>
      <w:pStyle w:val="Heading4"/>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785C3533"/>
    <w:multiLevelType w:val="hybridMultilevel"/>
    <w:tmpl w:val="3A621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0"/>
  </w:num>
  <w:num w:numId="4">
    <w:abstractNumId w:val="26"/>
  </w:num>
  <w:num w:numId="5">
    <w:abstractNumId w:val="16"/>
  </w:num>
  <w:num w:numId="6">
    <w:abstractNumId w:val="9"/>
  </w:num>
  <w:num w:numId="7">
    <w:abstractNumId w:val="4"/>
  </w:num>
  <w:num w:numId="8">
    <w:abstractNumId w:val="13"/>
  </w:num>
  <w:num w:numId="9">
    <w:abstractNumId w:val="18"/>
  </w:num>
  <w:num w:numId="10">
    <w:abstractNumId w:val="25"/>
  </w:num>
  <w:num w:numId="11">
    <w:abstractNumId w:val="2"/>
  </w:num>
  <w:num w:numId="12">
    <w:abstractNumId w:val="19"/>
  </w:num>
  <w:num w:numId="13">
    <w:abstractNumId w:val="27"/>
  </w:num>
  <w:num w:numId="14">
    <w:abstractNumId w:val="21"/>
  </w:num>
  <w:num w:numId="15">
    <w:abstractNumId w:val="20"/>
  </w:num>
  <w:num w:numId="16">
    <w:abstractNumId w:val="11"/>
  </w:num>
  <w:num w:numId="17">
    <w:abstractNumId w:val="7"/>
  </w:num>
  <w:num w:numId="18">
    <w:abstractNumId w:val="12"/>
  </w:num>
  <w:num w:numId="19">
    <w:abstractNumId w:val="1"/>
  </w:num>
  <w:num w:numId="20">
    <w:abstractNumId w:val="3"/>
  </w:num>
  <w:num w:numId="21">
    <w:abstractNumId w:val="22"/>
  </w:num>
  <w:num w:numId="22">
    <w:abstractNumId w:val="10"/>
  </w:num>
  <w:num w:numId="23">
    <w:abstractNumId w:val="24"/>
  </w:num>
  <w:num w:numId="24">
    <w:abstractNumId w:val="6"/>
  </w:num>
  <w:num w:numId="25">
    <w:abstractNumId w:val="23"/>
  </w:num>
  <w:num w:numId="26">
    <w:abstractNumId w:val="8"/>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defaultTabStop w:val="709"/>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A05"/>
    <w:rsid w:val="00001D9B"/>
    <w:rsid w:val="000036F8"/>
    <w:rsid w:val="00004854"/>
    <w:rsid w:val="00004D4C"/>
    <w:rsid w:val="000124E6"/>
    <w:rsid w:val="0001348B"/>
    <w:rsid w:val="00014363"/>
    <w:rsid w:val="0001459B"/>
    <w:rsid w:val="00020255"/>
    <w:rsid w:val="000202ED"/>
    <w:rsid w:val="000209F8"/>
    <w:rsid w:val="00021667"/>
    <w:rsid w:val="000225AF"/>
    <w:rsid w:val="00022F3B"/>
    <w:rsid w:val="00023DA9"/>
    <w:rsid w:val="00025D24"/>
    <w:rsid w:val="0002678D"/>
    <w:rsid w:val="000279D9"/>
    <w:rsid w:val="000317E9"/>
    <w:rsid w:val="000329C5"/>
    <w:rsid w:val="00035820"/>
    <w:rsid w:val="00040041"/>
    <w:rsid w:val="00040132"/>
    <w:rsid w:val="0004035B"/>
    <w:rsid w:val="000409A5"/>
    <w:rsid w:val="00040D8A"/>
    <w:rsid w:val="00041649"/>
    <w:rsid w:val="0004188E"/>
    <w:rsid w:val="0004281C"/>
    <w:rsid w:val="00042B9C"/>
    <w:rsid w:val="00043A3F"/>
    <w:rsid w:val="00045C95"/>
    <w:rsid w:val="0004733C"/>
    <w:rsid w:val="00047385"/>
    <w:rsid w:val="00047995"/>
    <w:rsid w:val="00050E89"/>
    <w:rsid w:val="00051159"/>
    <w:rsid w:val="000517DE"/>
    <w:rsid w:val="000528E3"/>
    <w:rsid w:val="00053043"/>
    <w:rsid w:val="000530E3"/>
    <w:rsid w:val="000541A0"/>
    <w:rsid w:val="00054972"/>
    <w:rsid w:val="00055022"/>
    <w:rsid w:val="00055BB0"/>
    <w:rsid w:val="0005640B"/>
    <w:rsid w:val="00056C1D"/>
    <w:rsid w:val="00057F0A"/>
    <w:rsid w:val="00060D29"/>
    <w:rsid w:val="00061DD1"/>
    <w:rsid w:val="00063352"/>
    <w:rsid w:val="00064ACB"/>
    <w:rsid w:val="000667C5"/>
    <w:rsid w:val="0006697D"/>
    <w:rsid w:val="00066D2A"/>
    <w:rsid w:val="00067482"/>
    <w:rsid w:val="00071642"/>
    <w:rsid w:val="000747F9"/>
    <w:rsid w:val="00075026"/>
    <w:rsid w:val="000750C9"/>
    <w:rsid w:val="000801D1"/>
    <w:rsid w:val="00080DEC"/>
    <w:rsid w:val="00083F6A"/>
    <w:rsid w:val="0008466E"/>
    <w:rsid w:val="00084D2A"/>
    <w:rsid w:val="00087753"/>
    <w:rsid w:val="00090259"/>
    <w:rsid w:val="00091104"/>
    <w:rsid w:val="00095F4B"/>
    <w:rsid w:val="000A07D0"/>
    <w:rsid w:val="000A08A5"/>
    <w:rsid w:val="000A1D93"/>
    <w:rsid w:val="000A3323"/>
    <w:rsid w:val="000A48A7"/>
    <w:rsid w:val="000A55FA"/>
    <w:rsid w:val="000A7988"/>
    <w:rsid w:val="000B17C7"/>
    <w:rsid w:val="000B46DF"/>
    <w:rsid w:val="000B5A58"/>
    <w:rsid w:val="000B69DC"/>
    <w:rsid w:val="000B7A28"/>
    <w:rsid w:val="000C1EBE"/>
    <w:rsid w:val="000C6E2D"/>
    <w:rsid w:val="000D16DF"/>
    <w:rsid w:val="000D2567"/>
    <w:rsid w:val="000D4F3C"/>
    <w:rsid w:val="000D5751"/>
    <w:rsid w:val="000D57D3"/>
    <w:rsid w:val="000E0E03"/>
    <w:rsid w:val="000E180A"/>
    <w:rsid w:val="000E1BC4"/>
    <w:rsid w:val="000E4288"/>
    <w:rsid w:val="000E504E"/>
    <w:rsid w:val="000E5418"/>
    <w:rsid w:val="000E626D"/>
    <w:rsid w:val="000E71DF"/>
    <w:rsid w:val="000E7303"/>
    <w:rsid w:val="000E7E7F"/>
    <w:rsid w:val="000F01C2"/>
    <w:rsid w:val="000F0351"/>
    <w:rsid w:val="000F0A9A"/>
    <w:rsid w:val="000F1535"/>
    <w:rsid w:val="000F26E2"/>
    <w:rsid w:val="000F2DD4"/>
    <w:rsid w:val="000F3DAB"/>
    <w:rsid w:val="000F407D"/>
    <w:rsid w:val="000F5F90"/>
    <w:rsid w:val="000F632E"/>
    <w:rsid w:val="000F6797"/>
    <w:rsid w:val="000F75C7"/>
    <w:rsid w:val="00100487"/>
    <w:rsid w:val="00103442"/>
    <w:rsid w:val="001050D5"/>
    <w:rsid w:val="001068C6"/>
    <w:rsid w:val="0010749B"/>
    <w:rsid w:val="00110938"/>
    <w:rsid w:val="00111CDD"/>
    <w:rsid w:val="001175F8"/>
    <w:rsid w:val="00117FD1"/>
    <w:rsid w:val="00123C84"/>
    <w:rsid w:val="00123D2C"/>
    <w:rsid w:val="001311B4"/>
    <w:rsid w:val="001316E8"/>
    <w:rsid w:val="00131B3F"/>
    <w:rsid w:val="0013587C"/>
    <w:rsid w:val="00135D3B"/>
    <w:rsid w:val="001378D3"/>
    <w:rsid w:val="00137E40"/>
    <w:rsid w:val="00141AB6"/>
    <w:rsid w:val="001442E7"/>
    <w:rsid w:val="00145240"/>
    <w:rsid w:val="00146B22"/>
    <w:rsid w:val="00147308"/>
    <w:rsid w:val="0015043C"/>
    <w:rsid w:val="00150C08"/>
    <w:rsid w:val="00151A15"/>
    <w:rsid w:val="001523FA"/>
    <w:rsid w:val="0015256D"/>
    <w:rsid w:val="001526F2"/>
    <w:rsid w:val="00153D89"/>
    <w:rsid w:val="00156012"/>
    <w:rsid w:val="00156403"/>
    <w:rsid w:val="00156571"/>
    <w:rsid w:val="0016060B"/>
    <w:rsid w:val="0016092E"/>
    <w:rsid w:val="00162B14"/>
    <w:rsid w:val="00164E83"/>
    <w:rsid w:val="001651ED"/>
    <w:rsid w:val="00166FB8"/>
    <w:rsid w:val="00173060"/>
    <w:rsid w:val="00174CCB"/>
    <w:rsid w:val="00175182"/>
    <w:rsid w:val="00175AC5"/>
    <w:rsid w:val="00175C7E"/>
    <w:rsid w:val="00176660"/>
    <w:rsid w:val="00180271"/>
    <w:rsid w:val="001811F1"/>
    <w:rsid w:val="00181F78"/>
    <w:rsid w:val="00182799"/>
    <w:rsid w:val="00183057"/>
    <w:rsid w:val="00184701"/>
    <w:rsid w:val="00194745"/>
    <w:rsid w:val="00196B35"/>
    <w:rsid w:val="001A07FB"/>
    <w:rsid w:val="001A7D13"/>
    <w:rsid w:val="001A7FAD"/>
    <w:rsid w:val="001B086F"/>
    <w:rsid w:val="001B17BC"/>
    <w:rsid w:val="001B1C09"/>
    <w:rsid w:val="001B1D71"/>
    <w:rsid w:val="001B330A"/>
    <w:rsid w:val="001C12CD"/>
    <w:rsid w:val="001C2E51"/>
    <w:rsid w:val="001C36A6"/>
    <w:rsid w:val="001C3A27"/>
    <w:rsid w:val="001C4C32"/>
    <w:rsid w:val="001C5D81"/>
    <w:rsid w:val="001C6406"/>
    <w:rsid w:val="001C649E"/>
    <w:rsid w:val="001D05F8"/>
    <w:rsid w:val="001D0803"/>
    <w:rsid w:val="001D1088"/>
    <w:rsid w:val="001D2B06"/>
    <w:rsid w:val="001D5248"/>
    <w:rsid w:val="001D6552"/>
    <w:rsid w:val="001D6C7B"/>
    <w:rsid w:val="001D6DB7"/>
    <w:rsid w:val="001D7755"/>
    <w:rsid w:val="001E1149"/>
    <w:rsid w:val="001E2BAE"/>
    <w:rsid w:val="001E315A"/>
    <w:rsid w:val="001E32DB"/>
    <w:rsid w:val="001E368E"/>
    <w:rsid w:val="001E6917"/>
    <w:rsid w:val="001E7D80"/>
    <w:rsid w:val="001F08B4"/>
    <w:rsid w:val="001F138F"/>
    <w:rsid w:val="001F397F"/>
    <w:rsid w:val="001F5ECE"/>
    <w:rsid w:val="001F5F8C"/>
    <w:rsid w:val="001F6E45"/>
    <w:rsid w:val="00200A6E"/>
    <w:rsid w:val="002012F8"/>
    <w:rsid w:val="002017E2"/>
    <w:rsid w:val="00201B3A"/>
    <w:rsid w:val="002029A0"/>
    <w:rsid w:val="00203C5D"/>
    <w:rsid w:val="00206673"/>
    <w:rsid w:val="0020711E"/>
    <w:rsid w:val="002071CC"/>
    <w:rsid w:val="00207FD7"/>
    <w:rsid w:val="00212607"/>
    <w:rsid w:val="00212CCD"/>
    <w:rsid w:val="00214325"/>
    <w:rsid w:val="00214CA8"/>
    <w:rsid w:val="0021525E"/>
    <w:rsid w:val="0022238B"/>
    <w:rsid w:val="00224454"/>
    <w:rsid w:val="00224CDC"/>
    <w:rsid w:val="0022562B"/>
    <w:rsid w:val="002301EE"/>
    <w:rsid w:val="00230638"/>
    <w:rsid w:val="00231AB8"/>
    <w:rsid w:val="00233CB0"/>
    <w:rsid w:val="0023407B"/>
    <w:rsid w:val="00234121"/>
    <w:rsid w:val="00234AB8"/>
    <w:rsid w:val="002358A4"/>
    <w:rsid w:val="00237373"/>
    <w:rsid w:val="0023799F"/>
    <w:rsid w:val="00240542"/>
    <w:rsid w:val="00242175"/>
    <w:rsid w:val="00243244"/>
    <w:rsid w:val="002435D9"/>
    <w:rsid w:val="00243C46"/>
    <w:rsid w:val="00244AEB"/>
    <w:rsid w:val="00252FB1"/>
    <w:rsid w:val="00253604"/>
    <w:rsid w:val="002543BA"/>
    <w:rsid w:val="00255635"/>
    <w:rsid w:val="002564CC"/>
    <w:rsid w:val="002573EB"/>
    <w:rsid w:val="002609EC"/>
    <w:rsid w:val="00260CDD"/>
    <w:rsid w:val="00261639"/>
    <w:rsid w:val="00262186"/>
    <w:rsid w:val="0026268C"/>
    <w:rsid w:val="00262F87"/>
    <w:rsid w:val="002632F4"/>
    <w:rsid w:val="002655FC"/>
    <w:rsid w:val="00270A49"/>
    <w:rsid w:val="002718AF"/>
    <w:rsid w:val="00272125"/>
    <w:rsid w:val="00272F97"/>
    <w:rsid w:val="00273D46"/>
    <w:rsid w:val="00274A01"/>
    <w:rsid w:val="0027564C"/>
    <w:rsid w:val="00275CC3"/>
    <w:rsid w:val="00276FB0"/>
    <w:rsid w:val="00277F95"/>
    <w:rsid w:val="002816E2"/>
    <w:rsid w:val="0028234F"/>
    <w:rsid w:val="00282866"/>
    <w:rsid w:val="00282C8D"/>
    <w:rsid w:val="002836E7"/>
    <w:rsid w:val="00283B84"/>
    <w:rsid w:val="00284111"/>
    <w:rsid w:val="00284877"/>
    <w:rsid w:val="00284B58"/>
    <w:rsid w:val="0028535E"/>
    <w:rsid w:val="0028781C"/>
    <w:rsid w:val="00290AA2"/>
    <w:rsid w:val="00292CE1"/>
    <w:rsid w:val="002957F0"/>
    <w:rsid w:val="00295B6C"/>
    <w:rsid w:val="00295D64"/>
    <w:rsid w:val="00297ADF"/>
    <w:rsid w:val="00297DF7"/>
    <w:rsid w:val="002A06DC"/>
    <w:rsid w:val="002A2AD8"/>
    <w:rsid w:val="002A45C2"/>
    <w:rsid w:val="002A4804"/>
    <w:rsid w:val="002A53D6"/>
    <w:rsid w:val="002A668F"/>
    <w:rsid w:val="002B15D1"/>
    <w:rsid w:val="002B237B"/>
    <w:rsid w:val="002B32F8"/>
    <w:rsid w:val="002B3D7C"/>
    <w:rsid w:val="002B4BA8"/>
    <w:rsid w:val="002B7857"/>
    <w:rsid w:val="002C693B"/>
    <w:rsid w:val="002D050D"/>
    <w:rsid w:val="002D2833"/>
    <w:rsid w:val="002D3502"/>
    <w:rsid w:val="002D7B6B"/>
    <w:rsid w:val="002E0648"/>
    <w:rsid w:val="002E1CD6"/>
    <w:rsid w:val="002E2145"/>
    <w:rsid w:val="002E2B98"/>
    <w:rsid w:val="002E40DE"/>
    <w:rsid w:val="002E4625"/>
    <w:rsid w:val="002E532C"/>
    <w:rsid w:val="002E6F57"/>
    <w:rsid w:val="002E73CE"/>
    <w:rsid w:val="002F2826"/>
    <w:rsid w:val="002F331A"/>
    <w:rsid w:val="002F4093"/>
    <w:rsid w:val="002F4187"/>
    <w:rsid w:val="002F47D1"/>
    <w:rsid w:val="002F5DB3"/>
    <w:rsid w:val="002F6875"/>
    <w:rsid w:val="0030028C"/>
    <w:rsid w:val="00301151"/>
    <w:rsid w:val="00303A69"/>
    <w:rsid w:val="003064DE"/>
    <w:rsid w:val="00311302"/>
    <w:rsid w:val="00315D2F"/>
    <w:rsid w:val="0031674A"/>
    <w:rsid w:val="003171E5"/>
    <w:rsid w:val="0031790E"/>
    <w:rsid w:val="00323DE0"/>
    <w:rsid w:val="003248C2"/>
    <w:rsid w:val="00325A7C"/>
    <w:rsid w:val="003317E2"/>
    <w:rsid w:val="00331C42"/>
    <w:rsid w:val="00332250"/>
    <w:rsid w:val="00332953"/>
    <w:rsid w:val="00332FBA"/>
    <w:rsid w:val="00333934"/>
    <w:rsid w:val="00335600"/>
    <w:rsid w:val="00335B65"/>
    <w:rsid w:val="003377AD"/>
    <w:rsid w:val="00340958"/>
    <w:rsid w:val="00340E7F"/>
    <w:rsid w:val="003442EE"/>
    <w:rsid w:val="00344350"/>
    <w:rsid w:val="003443CF"/>
    <w:rsid w:val="00345C93"/>
    <w:rsid w:val="003465E8"/>
    <w:rsid w:val="00346A05"/>
    <w:rsid w:val="00350BE6"/>
    <w:rsid w:val="00356848"/>
    <w:rsid w:val="00356D7E"/>
    <w:rsid w:val="00357866"/>
    <w:rsid w:val="00357DC0"/>
    <w:rsid w:val="00360762"/>
    <w:rsid w:val="00360E61"/>
    <w:rsid w:val="00361443"/>
    <w:rsid w:val="003617C9"/>
    <w:rsid w:val="00363243"/>
    <w:rsid w:val="00363C76"/>
    <w:rsid w:val="00364E0B"/>
    <w:rsid w:val="003662A2"/>
    <w:rsid w:val="003667DB"/>
    <w:rsid w:val="003679A9"/>
    <w:rsid w:val="0037101D"/>
    <w:rsid w:val="00371CF0"/>
    <w:rsid w:val="003728A0"/>
    <w:rsid w:val="00374620"/>
    <w:rsid w:val="00375DD9"/>
    <w:rsid w:val="00375F33"/>
    <w:rsid w:val="00376FFF"/>
    <w:rsid w:val="0037703C"/>
    <w:rsid w:val="003800EB"/>
    <w:rsid w:val="00381B69"/>
    <w:rsid w:val="003820D9"/>
    <w:rsid w:val="00383670"/>
    <w:rsid w:val="00384697"/>
    <w:rsid w:val="00384C4B"/>
    <w:rsid w:val="003855BA"/>
    <w:rsid w:val="003859FA"/>
    <w:rsid w:val="00385D43"/>
    <w:rsid w:val="0039067E"/>
    <w:rsid w:val="003909EC"/>
    <w:rsid w:val="00391062"/>
    <w:rsid w:val="0039132E"/>
    <w:rsid w:val="003920EC"/>
    <w:rsid w:val="003940E1"/>
    <w:rsid w:val="00394B94"/>
    <w:rsid w:val="00394B95"/>
    <w:rsid w:val="00394EA6"/>
    <w:rsid w:val="00395936"/>
    <w:rsid w:val="0039664A"/>
    <w:rsid w:val="003A205E"/>
    <w:rsid w:val="003A2308"/>
    <w:rsid w:val="003A2CF0"/>
    <w:rsid w:val="003A330A"/>
    <w:rsid w:val="003A37E2"/>
    <w:rsid w:val="003A3C1E"/>
    <w:rsid w:val="003A4F6A"/>
    <w:rsid w:val="003A6E78"/>
    <w:rsid w:val="003A7945"/>
    <w:rsid w:val="003A7D30"/>
    <w:rsid w:val="003B0621"/>
    <w:rsid w:val="003B349C"/>
    <w:rsid w:val="003B349E"/>
    <w:rsid w:val="003B4377"/>
    <w:rsid w:val="003B51F8"/>
    <w:rsid w:val="003B575D"/>
    <w:rsid w:val="003B71C5"/>
    <w:rsid w:val="003B7A0D"/>
    <w:rsid w:val="003B7CD3"/>
    <w:rsid w:val="003C137E"/>
    <w:rsid w:val="003C1B43"/>
    <w:rsid w:val="003C2DD3"/>
    <w:rsid w:val="003C3198"/>
    <w:rsid w:val="003C423A"/>
    <w:rsid w:val="003C5700"/>
    <w:rsid w:val="003C59D4"/>
    <w:rsid w:val="003C5A0A"/>
    <w:rsid w:val="003C5A3A"/>
    <w:rsid w:val="003C63F2"/>
    <w:rsid w:val="003C7D5A"/>
    <w:rsid w:val="003D2D25"/>
    <w:rsid w:val="003D5372"/>
    <w:rsid w:val="003D564B"/>
    <w:rsid w:val="003D5EF0"/>
    <w:rsid w:val="003D5F3D"/>
    <w:rsid w:val="003D6522"/>
    <w:rsid w:val="003D6F4C"/>
    <w:rsid w:val="003D71DE"/>
    <w:rsid w:val="003E18AC"/>
    <w:rsid w:val="003E302B"/>
    <w:rsid w:val="003E3155"/>
    <w:rsid w:val="003E4453"/>
    <w:rsid w:val="003E651D"/>
    <w:rsid w:val="003E6BC9"/>
    <w:rsid w:val="003E715D"/>
    <w:rsid w:val="003F07D1"/>
    <w:rsid w:val="003F0903"/>
    <w:rsid w:val="003F1053"/>
    <w:rsid w:val="003F10A2"/>
    <w:rsid w:val="003F1C09"/>
    <w:rsid w:val="003F5FAA"/>
    <w:rsid w:val="003F63CD"/>
    <w:rsid w:val="003F7A66"/>
    <w:rsid w:val="00400C8A"/>
    <w:rsid w:val="00402269"/>
    <w:rsid w:val="0040322A"/>
    <w:rsid w:val="00404822"/>
    <w:rsid w:val="00406F24"/>
    <w:rsid w:val="004103B7"/>
    <w:rsid w:val="00410AD8"/>
    <w:rsid w:val="00411DCA"/>
    <w:rsid w:val="0041265A"/>
    <w:rsid w:val="00412ADE"/>
    <w:rsid w:val="00416B0E"/>
    <w:rsid w:val="00417EB6"/>
    <w:rsid w:val="00417F04"/>
    <w:rsid w:val="0042166B"/>
    <w:rsid w:val="00421C57"/>
    <w:rsid w:val="00422A81"/>
    <w:rsid w:val="00422A8C"/>
    <w:rsid w:val="0042433D"/>
    <w:rsid w:val="00425B4B"/>
    <w:rsid w:val="00426C02"/>
    <w:rsid w:val="00426F73"/>
    <w:rsid w:val="004272C9"/>
    <w:rsid w:val="00427C15"/>
    <w:rsid w:val="00427D9C"/>
    <w:rsid w:val="00427F10"/>
    <w:rsid w:val="00430141"/>
    <w:rsid w:val="00431546"/>
    <w:rsid w:val="00431F87"/>
    <w:rsid w:val="00433D40"/>
    <w:rsid w:val="00434C0D"/>
    <w:rsid w:val="00435A64"/>
    <w:rsid w:val="004361CF"/>
    <w:rsid w:val="004407AC"/>
    <w:rsid w:val="004424BB"/>
    <w:rsid w:val="00444AF1"/>
    <w:rsid w:val="00444E91"/>
    <w:rsid w:val="0044586C"/>
    <w:rsid w:val="00445A4C"/>
    <w:rsid w:val="00445B80"/>
    <w:rsid w:val="00445D53"/>
    <w:rsid w:val="00446788"/>
    <w:rsid w:val="004477A5"/>
    <w:rsid w:val="0045013B"/>
    <w:rsid w:val="00450DDF"/>
    <w:rsid w:val="00450FE1"/>
    <w:rsid w:val="0045105A"/>
    <w:rsid w:val="00452038"/>
    <w:rsid w:val="00452387"/>
    <w:rsid w:val="0045265F"/>
    <w:rsid w:val="00452950"/>
    <w:rsid w:val="00453EA7"/>
    <w:rsid w:val="00454C80"/>
    <w:rsid w:val="00460095"/>
    <w:rsid w:val="00460B87"/>
    <w:rsid w:val="00461D45"/>
    <w:rsid w:val="00463CF0"/>
    <w:rsid w:val="00463DCB"/>
    <w:rsid w:val="00464648"/>
    <w:rsid w:val="004649AC"/>
    <w:rsid w:val="00464B48"/>
    <w:rsid w:val="0046531B"/>
    <w:rsid w:val="00467346"/>
    <w:rsid w:val="00470068"/>
    <w:rsid w:val="004701FA"/>
    <w:rsid w:val="00470E43"/>
    <w:rsid w:val="00470FB1"/>
    <w:rsid w:val="004713D7"/>
    <w:rsid w:val="00471469"/>
    <w:rsid w:val="004719A6"/>
    <w:rsid w:val="004719F1"/>
    <w:rsid w:val="00471EE5"/>
    <w:rsid w:val="004728A0"/>
    <w:rsid w:val="00472BA9"/>
    <w:rsid w:val="0047302F"/>
    <w:rsid w:val="00473321"/>
    <w:rsid w:val="00475099"/>
    <w:rsid w:val="00475383"/>
    <w:rsid w:val="004763F6"/>
    <w:rsid w:val="00476B8A"/>
    <w:rsid w:val="00476FEF"/>
    <w:rsid w:val="004776B9"/>
    <w:rsid w:val="00482229"/>
    <w:rsid w:val="00482E29"/>
    <w:rsid w:val="00483DCD"/>
    <w:rsid w:val="00484519"/>
    <w:rsid w:val="00484990"/>
    <w:rsid w:val="00484B7B"/>
    <w:rsid w:val="00485830"/>
    <w:rsid w:val="00486F2F"/>
    <w:rsid w:val="00487D9E"/>
    <w:rsid w:val="00490BDF"/>
    <w:rsid w:val="00492FD3"/>
    <w:rsid w:val="0049650F"/>
    <w:rsid w:val="004A54EC"/>
    <w:rsid w:val="004A5F7F"/>
    <w:rsid w:val="004A7721"/>
    <w:rsid w:val="004B0B6A"/>
    <w:rsid w:val="004B2615"/>
    <w:rsid w:val="004B308B"/>
    <w:rsid w:val="004B4F1C"/>
    <w:rsid w:val="004B5230"/>
    <w:rsid w:val="004B55EF"/>
    <w:rsid w:val="004B5B03"/>
    <w:rsid w:val="004B65F2"/>
    <w:rsid w:val="004B6B65"/>
    <w:rsid w:val="004B6ED9"/>
    <w:rsid w:val="004B711C"/>
    <w:rsid w:val="004B7188"/>
    <w:rsid w:val="004B764A"/>
    <w:rsid w:val="004C01E3"/>
    <w:rsid w:val="004C3FE1"/>
    <w:rsid w:val="004C5FBF"/>
    <w:rsid w:val="004C6383"/>
    <w:rsid w:val="004D0DB9"/>
    <w:rsid w:val="004D1C78"/>
    <w:rsid w:val="004D2237"/>
    <w:rsid w:val="004D3558"/>
    <w:rsid w:val="004D4119"/>
    <w:rsid w:val="004D499B"/>
    <w:rsid w:val="004D7703"/>
    <w:rsid w:val="004E1455"/>
    <w:rsid w:val="004E20D2"/>
    <w:rsid w:val="004E2B94"/>
    <w:rsid w:val="004E43D2"/>
    <w:rsid w:val="004E721B"/>
    <w:rsid w:val="004E7970"/>
    <w:rsid w:val="004F2B5C"/>
    <w:rsid w:val="004F2E93"/>
    <w:rsid w:val="004F3CAC"/>
    <w:rsid w:val="005006AD"/>
    <w:rsid w:val="005010F2"/>
    <w:rsid w:val="00501F9E"/>
    <w:rsid w:val="005020CE"/>
    <w:rsid w:val="00504050"/>
    <w:rsid w:val="0050646A"/>
    <w:rsid w:val="00507662"/>
    <w:rsid w:val="00510047"/>
    <w:rsid w:val="005115EF"/>
    <w:rsid w:val="00513BBC"/>
    <w:rsid w:val="0051452F"/>
    <w:rsid w:val="00514ACC"/>
    <w:rsid w:val="00514CC1"/>
    <w:rsid w:val="00516476"/>
    <w:rsid w:val="005164A3"/>
    <w:rsid w:val="0051774B"/>
    <w:rsid w:val="005205FB"/>
    <w:rsid w:val="00524B48"/>
    <w:rsid w:val="005259E3"/>
    <w:rsid w:val="005330D5"/>
    <w:rsid w:val="00533CE9"/>
    <w:rsid w:val="00536638"/>
    <w:rsid w:val="0054055C"/>
    <w:rsid w:val="00541272"/>
    <w:rsid w:val="00541C48"/>
    <w:rsid w:val="00542BFB"/>
    <w:rsid w:val="00543A18"/>
    <w:rsid w:val="005445F1"/>
    <w:rsid w:val="00546763"/>
    <w:rsid w:val="00547709"/>
    <w:rsid w:val="00547DFA"/>
    <w:rsid w:val="00550733"/>
    <w:rsid w:val="00551F8C"/>
    <w:rsid w:val="00557203"/>
    <w:rsid w:val="00560F1C"/>
    <w:rsid w:val="0056193E"/>
    <w:rsid w:val="00561D7E"/>
    <w:rsid w:val="00561F4E"/>
    <w:rsid w:val="00562DA7"/>
    <w:rsid w:val="0056367E"/>
    <w:rsid w:val="005662D7"/>
    <w:rsid w:val="00567017"/>
    <w:rsid w:val="00567C2F"/>
    <w:rsid w:val="00567CD5"/>
    <w:rsid w:val="005708AF"/>
    <w:rsid w:val="005715B6"/>
    <w:rsid w:val="00572145"/>
    <w:rsid w:val="00572444"/>
    <w:rsid w:val="005735EF"/>
    <w:rsid w:val="0057433E"/>
    <w:rsid w:val="00574852"/>
    <w:rsid w:val="005753DE"/>
    <w:rsid w:val="005761FB"/>
    <w:rsid w:val="00576D97"/>
    <w:rsid w:val="00576DB8"/>
    <w:rsid w:val="00580331"/>
    <w:rsid w:val="00582020"/>
    <w:rsid w:val="0058280B"/>
    <w:rsid w:val="00582C1E"/>
    <w:rsid w:val="00583DD7"/>
    <w:rsid w:val="005844F5"/>
    <w:rsid w:val="00587747"/>
    <w:rsid w:val="005877E6"/>
    <w:rsid w:val="00592EA8"/>
    <w:rsid w:val="00594597"/>
    <w:rsid w:val="00594A7B"/>
    <w:rsid w:val="005A2467"/>
    <w:rsid w:val="005A3028"/>
    <w:rsid w:val="005A3675"/>
    <w:rsid w:val="005A38F3"/>
    <w:rsid w:val="005A3A50"/>
    <w:rsid w:val="005A5817"/>
    <w:rsid w:val="005A6296"/>
    <w:rsid w:val="005B36F2"/>
    <w:rsid w:val="005B3871"/>
    <w:rsid w:val="005B4552"/>
    <w:rsid w:val="005C20C5"/>
    <w:rsid w:val="005C2A58"/>
    <w:rsid w:val="005C2CE0"/>
    <w:rsid w:val="005C5B1B"/>
    <w:rsid w:val="005C60DD"/>
    <w:rsid w:val="005C610B"/>
    <w:rsid w:val="005D214F"/>
    <w:rsid w:val="005D39F9"/>
    <w:rsid w:val="005E152B"/>
    <w:rsid w:val="005E2131"/>
    <w:rsid w:val="005E2AD0"/>
    <w:rsid w:val="005F1D88"/>
    <w:rsid w:val="005F1E3B"/>
    <w:rsid w:val="005F260F"/>
    <w:rsid w:val="005F2DAD"/>
    <w:rsid w:val="005F3905"/>
    <w:rsid w:val="005F4B50"/>
    <w:rsid w:val="005F4CFD"/>
    <w:rsid w:val="005F5F57"/>
    <w:rsid w:val="005F7E94"/>
    <w:rsid w:val="00603FDC"/>
    <w:rsid w:val="0060409E"/>
    <w:rsid w:val="00604F74"/>
    <w:rsid w:val="0060571F"/>
    <w:rsid w:val="00605FBA"/>
    <w:rsid w:val="0060632E"/>
    <w:rsid w:val="00607946"/>
    <w:rsid w:val="00607F42"/>
    <w:rsid w:val="00610926"/>
    <w:rsid w:val="00611AF6"/>
    <w:rsid w:val="00612A70"/>
    <w:rsid w:val="00613B5E"/>
    <w:rsid w:val="0061521D"/>
    <w:rsid w:val="00616E8C"/>
    <w:rsid w:val="00617B15"/>
    <w:rsid w:val="00617CE1"/>
    <w:rsid w:val="00617F01"/>
    <w:rsid w:val="00620397"/>
    <w:rsid w:val="0062356D"/>
    <w:rsid w:val="00623CE3"/>
    <w:rsid w:val="00625521"/>
    <w:rsid w:val="0062582A"/>
    <w:rsid w:val="00626446"/>
    <w:rsid w:val="00626B0D"/>
    <w:rsid w:val="006312CD"/>
    <w:rsid w:val="006315E2"/>
    <w:rsid w:val="00632C3D"/>
    <w:rsid w:val="006357CD"/>
    <w:rsid w:val="00635B59"/>
    <w:rsid w:val="00636176"/>
    <w:rsid w:val="00636AEC"/>
    <w:rsid w:val="00640798"/>
    <w:rsid w:val="00640FE4"/>
    <w:rsid w:val="006417A5"/>
    <w:rsid w:val="00641970"/>
    <w:rsid w:val="00642094"/>
    <w:rsid w:val="006420D2"/>
    <w:rsid w:val="00642DF2"/>
    <w:rsid w:val="00643333"/>
    <w:rsid w:val="006453CF"/>
    <w:rsid w:val="00645DBD"/>
    <w:rsid w:val="00647EC5"/>
    <w:rsid w:val="00651433"/>
    <w:rsid w:val="00655776"/>
    <w:rsid w:val="00660348"/>
    <w:rsid w:val="0066061E"/>
    <w:rsid w:val="00660A87"/>
    <w:rsid w:val="00661B5A"/>
    <w:rsid w:val="0066298D"/>
    <w:rsid w:val="006634EC"/>
    <w:rsid w:val="00663848"/>
    <w:rsid w:val="0066539D"/>
    <w:rsid w:val="00665633"/>
    <w:rsid w:val="00666957"/>
    <w:rsid w:val="00667A78"/>
    <w:rsid w:val="00667C23"/>
    <w:rsid w:val="0067182E"/>
    <w:rsid w:val="00673934"/>
    <w:rsid w:val="006739C2"/>
    <w:rsid w:val="00673A42"/>
    <w:rsid w:val="00674E3D"/>
    <w:rsid w:val="00675704"/>
    <w:rsid w:val="00675EAE"/>
    <w:rsid w:val="0067645B"/>
    <w:rsid w:val="006776FE"/>
    <w:rsid w:val="00680626"/>
    <w:rsid w:val="00681ACB"/>
    <w:rsid w:val="006822B3"/>
    <w:rsid w:val="0068410E"/>
    <w:rsid w:val="00684BBE"/>
    <w:rsid w:val="00685C52"/>
    <w:rsid w:val="00686F34"/>
    <w:rsid w:val="00690A33"/>
    <w:rsid w:val="00691553"/>
    <w:rsid w:val="00691DA6"/>
    <w:rsid w:val="00693603"/>
    <w:rsid w:val="00694909"/>
    <w:rsid w:val="00694D56"/>
    <w:rsid w:val="0069636A"/>
    <w:rsid w:val="00696490"/>
    <w:rsid w:val="006978DC"/>
    <w:rsid w:val="006A0CFC"/>
    <w:rsid w:val="006A11CE"/>
    <w:rsid w:val="006A1C0B"/>
    <w:rsid w:val="006A1F0B"/>
    <w:rsid w:val="006A291A"/>
    <w:rsid w:val="006A3DCC"/>
    <w:rsid w:val="006A40B8"/>
    <w:rsid w:val="006A6E7B"/>
    <w:rsid w:val="006A79A3"/>
    <w:rsid w:val="006A7DFA"/>
    <w:rsid w:val="006A7EF2"/>
    <w:rsid w:val="006B1E45"/>
    <w:rsid w:val="006B38BC"/>
    <w:rsid w:val="006B491D"/>
    <w:rsid w:val="006B5607"/>
    <w:rsid w:val="006B720C"/>
    <w:rsid w:val="006B7DD4"/>
    <w:rsid w:val="006C156A"/>
    <w:rsid w:val="006C19F9"/>
    <w:rsid w:val="006C1B4D"/>
    <w:rsid w:val="006C2B53"/>
    <w:rsid w:val="006C40F7"/>
    <w:rsid w:val="006C42FA"/>
    <w:rsid w:val="006C45EF"/>
    <w:rsid w:val="006C49E1"/>
    <w:rsid w:val="006C7E8B"/>
    <w:rsid w:val="006D01BA"/>
    <w:rsid w:val="006D307E"/>
    <w:rsid w:val="006D53C8"/>
    <w:rsid w:val="006D53E4"/>
    <w:rsid w:val="006D5999"/>
    <w:rsid w:val="006E109E"/>
    <w:rsid w:val="006E2D9E"/>
    <w:rsid w:val="006E44C5"/>
    <w:rsid w:val="006E6293"/>
    <w:rsid w:val="006E7695"/>
    <w:rsid w:val="006E7DD5"/>
    <w:rsid w:val="006F0A20"/>
    <w:rsid w:val="006F1E0D"/>
    <w:rsid w:val="006F2B8E"/>
    <w:rsid w:val="006F35FD"/>
    <w:rsid w:val="006F37E3"/>
    <w:rsid w:val="006F3C68"/>
    <w:rsid w:val="006F4CBE"/>
    <w:rsid w:val="006F58B7"/>
    <w:rsid w:val="006F6AF6"/>
    <w:rsid w:val="007002CA"/>
    <w:rsid w:val="007019FB"/>
    <w:rsid w:val="00702A82"/>
    <w:rsid w:val="0070373B"/>
    <w:rsid w:val="007046BE"/>
    <w:rsid w:val="00704F79"/>
    <w:rsid w:val="00705152"/>
    <w:rsid w:val="0070545A"/>
    <w:rsid w:val="00705AEB"/>
    <w:rsid w:val="007065D4"/>
    <w:rsid w:val="0070698B"/>
    <w:rsid w:val="00710183"/>
    <w:rsid w:val="0071077F"/>
    <w:rsid w:val="0071453C"/>
    <w:rsid w:val="007145AF"/>
    <w:rsid w:val="00716A6C"/>
    <w:rsid w:val="00723207"/>
    <w:rsid w:val="007255B6"/>
    <w:rsid w:val="007314CA"/>
    <w:rsid w:val="00731659"/>
    <w:rsid w:val="0073242C"/>
    <w:rsid w:val="007333A1"/>
    <w:rsid w:val="007350CE"/>
    <w:rsid w:val="00735F96"/>
    <w:rsid w:val="007360B6"/>
    <w:rsid w:val="007361B2"/>
    <w:rsid w:val="007377E2"/>
    <w:rsid w:val="00737CE6"/>
    <w:rsid w:val="00737E76"/>
    <w:rsid w:val="007409D8"/>
    <w:rsid w:val="00742118"/>
    <w:rsid w:val="00746A3F"/>
    <w:rsid w:val="00747C7D"/>
    <w:rsid w:val="00750003"/>
    <w:rsid w:val="0075048E"/>
    <w:rsid w:val="00751BC2"/>
    <w:rsid w:val="00753E45"/>
    <w:rsid w:val="0075416F"/>
    <w:rsid w:val="007550D2"/>
    <w:rsid w:val="0075512F"/>
    <w:rsid w:val="0075711A"/>
    <w:rsid w:val="007600F6"/>
    <w:rsid w:val="0076153D"/>
    <w:rsid w:val="00761552"/>
    <w:rsid w:val="00762B97"/>
    <w:rsid w:val="00763548"/>
    <w:rsid w:val="007643F6"/>
    <w:rsid w:val="00767379"/>
    <w:rsid w:val="007673AB"/>
    <w:rsid w:val="00767BA0"/>
    <w:rsid w:val="00770392"/>
    <w:rsid w:val="00774367"/>
    <w:rsid w:val="00775421"/>
    <w:rsid w:val="007761F2"/>
    <w:rsid w:val="00777786"/>
    <w:rsid w:val="00782BC1"/>
    <w:rsid w:val="00784AD7"/>
    <w:rsid w:val="00791746"/>
    <w:rsid w:val="007945BC"/>
    <w:rsid w:val="0079509E"/>
    <w:rsid w:val="00795392"/>
    <w:rsid w:val="00795AB7"/>
    <w:rsid w:val="007966C8"/>
    <w:rsid w:val="0079737A"/>
    <w:rsid w:val="007975C7"/>
    <w:rsid w:val="007A07DE"/>
    <w:rsid w:val="007A1E1D"/>
    <w:rsid w:val="007A2F63"/>
    <w:rsid w:val="007A3BA1"/>
    <w:rsid w:val="007A43A0"/>
    <w:rsid w:val="007A69D9"/>
    <w:rsid w:val="007A71E3"/>
    <w:rsid w:val="007A7610"/>
    <w:rsid w:val="007A7E28"/>
    <w:rsid w:val="007B0A27"/>
    <w:rsid w:val="007B1DA3"/>
    <w:rsid w:val="007B2831"/>
    <w:rsid w:val="007B32D4"/>
    <w:rsid w:val="007B4E27"/>
    <w:rsid w:val="007B61F6"/>
    <w:rsid w:val="007C0C50"/>
    <w:rsid w:val="007C0D4D"/>
    <w:rsid w:val="007C3E0C"/>
    <w:rsid w:val="007C5FDF"/>
    <w:rsid w:val="007C6A5E"/>
    <w:rsid w:val="007C75E9"/>
    <w:rsid w:val="007D1AE1"/>
    <w:rsid w:val="007D1D0C"/>
    <w:rsid w:val="007D27FD"/>
    <w:rsid w:val="007D5417"/>
    <w:rsid w:val="007D553E"/>
    <w:rsid w:val="007D560C"/>
    <w:rsid w:val="007D7AD0"/>
    <w:rsid w:val="007E0AC1"/>
    <w:rsid w:val="007E13BE"/>
    <w:rsid w:val="007E2195"/>
    <w:rsid w:val="007E45C1"/>
    <w:rsid w:val="007E5A97"/>
    <w:rsid w:val="007E6804"/>
    <w:rsid w:val="007E7207"/>
    <w:rsid w:val="007E7D92"/>
    <w:rsid w:val="007F371A"/>
    <w:rsid w:val="007F38B4"/>
    <w:rsid w:val="007F3F17"/>
    <w:rsid w:val="007F7557"/>
    <w:rsid w:val="008019A0"/>
    <w:rsid w:val="00802822"/>
    <w:rsid w:val="00802BCC"/>
    <w:rsid w:val="0080314C"/>
    <w:rsid w:val="00803589"/>
    <w:rsid w:val="00807124"/>
    <w:rsid w:val="00807908"/>
    <w:rsid w:val="00812459"/>
    <w:rsid w:val="00813992"/>
    <w:rsid w:val="008143F9"/>
    <w:rsid w:val="00814740"/>
    <w:rsid w:val="0081551D"/>
    <w:rsid w:val="00821CAF"/>
    <w:rsid w:val="00823663"/>
    <w:rsid w:val="0082566F"/>
    <w:rsid w:val="00826604"/>
    <w:rsid w:val="00826788"/>
    <w:rsid w:val="0083098F"/>
    <w:rsid w:val="008321E2"/>
    <w:rsid w:val="00833188"/>
    <w:rsid w:val="00835E48"/>
    <w:rsid w:val="0084089C"/>
    <w:rsid w:val="0084104A"/>
    <w:rsid w:val="008427A6"/>
    <w:rsid w:val="00843182"/>
    <w:rsid w:val="00844BD7"/>
    <w:rsid w:val="008453D5"/>
    <w:rsid w:val="008458A4"/>
    <w:rsid w:val="00846995"/>
    <w:rsid w:val="00847675"/>
    <w:rsid w:val="00854B38"/>
    <w:rsid w:val="00854DD6"/>
    <w:rsid w:val="00855E3F"/>
    <w:rsid w:val="00856A6F"/>
    <w:rsid w:val="00856E28"/>
    <w:rsid w:val="00857453"/>
    <w:rsid w:val="008575B8"/>
    <w:rsid w:val="00860072"/>
    <w:rsid w:val="008602B4"/>
    <w:rsid w:val="0086174D"/>
    <w:rsid w:val="008619A2"/>
    <w:rsid w:val="00864901"/>
    <w:rsid w:val="00864A8A"/>
    <w:rsid w:val="008653B3"/>
    <w:rsid w:val="00870A38"/>
    <w:rsid w:val="00870F2E"/>
    <w:rsid w:val="0087269B"/>
    <w:rsid w:val="00873433"/>
    <w:rsid w:val="008741E0"/>
    <w:rsid w:val="00874257"/>
    <w:rsid w:val="00874298"/>
    <w:rsid w:val="00876BAE"/>
    <w:rsid w:val="0088000E"/>
    <w:rsid w:val="00882EEE"/>
    <w:rsid w:val="00882F78"/>
    <w:rsid w:val="00883A75"/>
    <w:rsid w:val="00885222"/>
    <w:rsid w:val="00885D6A"/>
    <w:rsid w:val="00886178"/>
    <w:rsid w:val="008873BB"/>
    <w:rsid w:val="00887980"/>
    <w:rsid w:val="0089514F"/>
    <w:rsid w:val="00895D08"/>
    <w:rsid w:val="008A037C"/>
    <w:rsid w:val="008A2140"/>
    <w:rsid w:val="008A3D7D"/>
    <w:rsid w:val="008A501E"/>
    <w:rsid w:val="008A5AB0"/>
    <w:rsid w:val="008A6323"/>
    <w:rsid w:val="008B050E"/>
    <w:rsid w:val="008B0EA4"/>
    <w:rsid w:val="008B1CE5"/>
    <w:rsid w:val="008B357D"/>
    <w:rsid w:val="008B3CBC"/>
    <w:rsid w:val="008B3DCA"/>
    <w:rsid w:val="008B44A8"/>
    <w:rsid w:val="008B480F"/>
    <w:rsid w:val="008B4DF4"/>
    <w:rsid w:val="008B68F9"/>
    <w:rsid w:val="008B78C6"/>
    <w:rsid w:val="008C0953"/>
    <w:rsid w:val="008D1732"/>
    <w:rsid w:val="008D26F3"/>
    <w:rsid w:val="008D3DB1"/>
    <w:rsid w:val="008D5EAC"/>
    <w:rsid w:val="008D60AE"/>
    <w:rsid w:val="008D77E1"/>
    <w:rsid w:val="008E099D"/>
    <w:rsid w:val="008E2504"/>
    <w:rsid w:val="008E3FB9"/>
    <w:rsid w:val="008E74F6"/>
    <w:rsid w:val="008F00B0"/>
    <w:rsid w:val="008F136D"/>
    <w:rsid w:val="008F24E4"/>
    <w:rsid w:val="008F43FE"/>
    <w:rsid w:val="008F4868"/>
    <w:rsid w:val="008F48DD"/>
    <w:rsid w:val="008F4EA3"/>
    <w:rsid w:val="008F659E"/>
    <w:rsid w:val="008F7567"/>
    <w:rsid w:val="008F77EF"/>
    <w:rsid w:val="008F793D"/>
    <w:rsid w:val="0090060C"/>
    <w:rsid w:val="0090122B"/>
    <w:rsid w:val="00902815"/>
    <w:rsid w:val="00904C6B"/>
    <w:rsid w:val="00905208"/>
    <w:rsid w:val="009076DB"/>
    <w:rsid w:val="00910B2E"/>
    <w:rsid w:val="00911A2C"/>
    <w:rsid w:val="00912599"/>
    <w:rsid w:val="00914CE8"/>
    <w:rsid w:val="0091636D"/>
    <w:rsid w:val="00920E40"/>
    <w:rsid w:val="00921709"/>
    <w:rsid w:val="00922058"/>
    <w:rsid w:val="0092256C"/>
    <w:rsid w:val="00925BD6"/>
    <w:rsid w:val="009305F3"/>
    <w:rsid w:val="009313C7"/>
    <w:rsid w:val="00933475"/>
    <w:rsid w:val="0093388E"/>
    <w:rsid w:val="00935732"/>
    <w:rsid w:val="00941794"/>
    <w:rsid w:val="00941D1B"/>
    <w:rsid w:val="00941F28"/>
    <w:rsid w:val="009420AB"/>
    <w:rsid w:val="00942754"/>
    <w:rsid w:val="00942990"/>
    <w:rsid w:val="00942FFA"/>
    <w:rsid w:val="009431BB"/>
    <w:rsid w:val="009438C9"/>
    <w:rsid w:val="009447E5"/>
    <w:rsid w:val="00947D4D"/>
    <w:rsid w:val="00951713"/>
    <w:rsid w:val="00951F22"/>
    <w:rsid w:val="00953A90"/>
    <w:rsid w:val="009549A8"/>
    <w:rsid w:val="009563E1"/>
    <w:rsid w:val="0095682A"/>
    <w:rsid w:val="00956838"/>
    <w:rsid w:val="00957504"/>
    <w:rsid w:val="00957675"/>
    <w:rsid w:val="00957826"/>
    <w:rsid w:val="009605BB"/>
    <w:rsid w:val="00960954"/>
    <w:rsid w:val="009617DE"/>
    <w:rsid w:val="00963281"/>
    <w:rsid w:val="0096421D"/>
    <w:rsid w:val="00970ADF"/>
    <w:rsid w:val="0097389E"/>
    <w:rsid w:val="0097462E"/>
    <w:rsid w:val="00974765"/>
    <w:rsid w:val="009754C0"/>
    <w:rsid w:val="009807D2"/>
    <w:rsid w:val="009808CD"/>
    <w:rsid w:val="00982137"/>
    <w:rsid w:val="00983417"/>
    <w:rsid w:val="00984CF9"/>
    <w:rsid w:val="00984D71"/>
    <w:rsid w:val="009850B7"/>
    <w:rsid w:val="00987E13"/>
    <w:rsid w:val="00990EAD"/>
    <w:rsid w:val="00992D48"/>
    <w:rsid w:val="00992D7E"/>
    <w:rsid w:val="0099313B"/>
    <w:rsid w:val="00993D45"/>
    <w:rsid w:val="00993D91"/>
    <w:rsid w:val="00993F07"/>
    <w:rsid w:val="0099577A"/>
    <w:rsid w:val="0099666A"/>
    <w:rsid w:val="009A09A6"/>
    <w:rsid w:val="009A3870"/>
    <w:rsid w:val="009A568E"/>
    <w:rsid w:val="009A5CBF"/>
    <w:rsid w:val="009B06BC"/>
    <w:rsid w:val="009B102D"/>
    <w:rsid w:val="009B22F1"/>
    <w:rsid w:val="009B28A9"/>
    <w:rsid w:val="009B2990"/>
    <w:rsid w:val="009B7096"/>
    <w:rsid w:val="009C4025"/>
    <w:rsid w:val="009C5113"/>
    <w:rsid w:val="009C7882"/>
    <w:rsid w:val="009C7E8D"/>
    <w:rsid w:val="009D0EFF"/>
    <w:rsid w:val="009D130F"/>
    <w:rsid w:val="009D39FF"/>
    <w:rsid w:val="009D673F"/>
    <w:rsid w:val="009D6E36"/>
    <w:rsid w:val="009D799A"/>
    <w:rsid w:val="009E06AF"/>
    <w:rsid w:val="009E1B34"/>
    <w:rsid w:val="009E25B9"/>
    <w:rsid w:val="009E2EF9"/>
    <w:rsid w:val="009E3201"/>
    <w:rsid w:val="009E4722"/>
    <w:rsid w:val="009E5B3F"/>
    <w:rsid w:val="009F203A"/>
    <w:rsid w:val="009F3663"/>
    <w:rsid w:val="009F377F"/>
    <w:rsid w:val="009F41CE"/>
    <w:rsid w:val="009F4D0A"/>
    <w:rsid w:val="009F701C"/>
    <w:rsid w:val="009F7362"/>
    <w:rsid w:val="009F741F"/>
    <w:rsid w:val="00A00859"/>
    <w:rsid w:val="00A023DC"/>
    <w:rsid w:val="00A02742"/>
    <w:rsid w:val="00A03F6D"/>
    <w:rsid w:val="00A0400B"/>
    <w:rsid w:val="00A0439B"/>
    <w:rsid w:val="00A066C5"/>
    <w:rsid w:val="00A0681A"/>
    <w:rsid w:val="00A07A4D"/>
    <w:rsid w:val="00A115C6"/>
    <w:rsid w:val="00A14722"/>
    <w:rsid w:val="00A14847"/>
    <w:rsid w:val="00A1570E"/>
    <w:rsid w:val="00A15873"/>
    <w:rsid w:val="00A15F55"/>
    <w:rsid w:val="00A16FF5"/>
    <w:rsid w:val="00A2050D"/>
    <w:rsid w:val="00A206D7"/>
    <w:rsid w:val="00A21795"/>
    <w:rsid w:val="00A2196D"/>
    <w:rsid w:val="00A251D2"/>
    <w:rsid w:val="00A25872"/>
    <w:rsid w:val="00A25B67"/>
    <w:rsid w:val="00A27073"/>
    <w:rsid w:val="00A3077A"/>
    <w:rsid w:val="00A31B95"/>
    <w:rsid w:val="00A325CA"/>
    <w:rsid w:val="00A3276A"/>
    <w:rsid w:val="00A3368F"/>
    <w:rsid w:val="00A37988"/>
    <w:rsid w:val="00A37AF8"/>
    <w:rsid w:val="00A37F65"/>
    <w:rsid w:val="00A40059"/>
    <w:rsid w:val="00A41AA3"/>
    <w:rsid w:val="00A42478"/>
    <w:rsid w:val="00A43D8C"/>
    <w:rsid w:val="00A43E85"/>
    <w:rsid w:val="00A45FA0"/>
    <w:rsid w:val="00A461C9"/>
    <w:rsid w:val="00A4743D"/>
    <w:rsid w:val="00A477A0"/>
    <w:rsid w:val="00A53BB3"/>
    <w:rsid w:val="00A54511"/>
    <w:rsid w:val="00A549A8"/>
    <w:rsid w:val="00A577F5"/>
    <w:rsid w:val="00A57D6D"/>
    <w:rsid w:val="00A61865"/>
    <w:rsid w:val="00A61A63"/>
    <w:rsid w:val="00A62A0A"/>
    <w:rsid w:val="00A642D3"/>
    <w:rsid w:val="00A646D8"/>
    <w:rsid w:val="00A648FE"/>
    <w:rsid w:val="00A67174"/>
    <w:rsid w:val="00A67469"/>
    <w:rsid w:val="00A67CED"/>
    <w:rsid w:val="00A71426"/>
    <w:rsid w:val="00A71464"/>
    <w:rsid w:val="00A72736"/>
    <w:rsid w:val="00A735D3"/>
    <w:rsid w:val="00A738C5"/>
    <w:rsid w:val="00A73D6D"/>
    <w:rsid w:val="00A75676"/>
    <w:rsid w:val="00A76385"/>
    <w:rsid w:val="00A7777E"/>
    <w:rsid w:val="00A82C85"/>
    <w:rsid w:val="00A857F8"/>
    <w:rsid w:val="00A86B4A"/>
    <w:rsid w:val="00A87E0C"/>
    <w:rsid w:val="00A961C4"/>
    <w:rsid w:val="00A962C8"/>
    <w:rsid w:val="00A970D7"/>
    <w:rsid w:val="00AA02A4"/>
    <w:rsid w:val="00AA3E2F"/>
    <w:rsid w:val="00AA422E"/>
    <w:rsid w:val="00AA471A"/>
    <w:rsid w:val="00AA4EDD"/>
    <w:rsid w:val="00AA52B1"/>
    <w:rsid w:val="00AA565C"/>
    <w:rsid w:val="00AA70E9"/>
    <w:rsid w:val="00AA78F1"/>
    <w:rsid w:val="00AB09A0"/>
    <w:rsid w:val="00AB197D"/>
    <w:rsid w:val="00AB24A7"/>
    <w:rsid w:val="00AB43E2"/>
    <w:rsid w:val="00AB5238"/>
    <w:rsid w:val="00AB5288"/>
    <w:rsid w:val="00AB547B"/>
    <w:rsid w:val="00AC0110"/>
    <w:rsid w:val="00AC03C6"/>
    <w:rsid w:val="00AC1A1D"/>
    <w:rsid w:val="00AC2570"/>
    <w:rsid w:val="00AC7951"/>
    <w:rsid w:val="00AC79D1"/>
    <w:rsid w:val="00AC7CD8"/>
    <w:rsid w:val="00AD2C9E"/>
    <w:rsid w:val="00AD5F77"/>
    <w:rsid w:val="00AD65ED"/>
    <w:rsid w:val="00AD691A"/>
    <w:rsid w:val="00AE11E2"/>
    <w:rsid w:val="00AE4AB7"/>
    <w:rsid w:val="00AE543D"/>
    <w:rsid w:val="00AE6104"/>
    <w:rsid w:val="00AF3AB7"/>
    <w:rsid w:val="00AF4233"/>
    <w:rsid w:val="00AF4C7A"/>
    <w:rsid w:val="00AF5C83"/>
    <w:rsid w:val="00AF7D02"/>
    <w:rsid w:val="00B00648"/>
    <w:rsid w:val="00B0177A"/>
    <w:rsid w:val="00B042F1"/>
    <w:rsid w:val="00B05635"/>
    <w:rsid w:val="00B06477"/>
    <w:rsid w:val="00B07307"/>
    <w:rsid w:val="00B11209"/>
    <w:rsid w:val="00B1199D"/>
    <w:rsid w:val="00B11B36"/>
    <w:rsid w:val="00B15C18"/>
    <w:rsid w:val="00B2033B"/>
    <w:rsid w:val="00B20C24"/>
    <w:rsid w:val="00B22C83"/>
    <w:rsid w:val="00B243AB"/>
    <w:rsid w:val="00B27238"/>
    <w:rsid w:val="00B2754D"/>
    <w:rsid w:val="00B27B79"/>
    <w:rsid w:val="00B3154E"/>
    <w:rsid w:val="00B32DE2"/>
    <w:rsid w:val="00B33A81"/>
    <w:rsid w:val="00B362A0"/>
    <w:rsid w:val="00B40035"/>
    <w:rsid w:val="00B4079E"/>
    <w:rsid w:val="00B41FB7"/>
    <w:rsid w:val="00B42057"/>
    <w:rsid w:val="00B43CFB"/>
    <w:rsid w:val="00B444A5"/>
    <w:rsid w:val="00B4666C"/>
    <w:rsid w:val="00B46A31"/>
    <w:rsid w:val="00B508D4"/>
    <w:rsid w:val="00B50D21"/>
    <w:rsid w:val="00B50FF0"/>
    <w:rsid w:val="00B5133B"/>
    <w:rsid w:val="00B5293F"/>
    <w:rsid w:val="00B54E5F"/>
    <w:rsid w:val="00B55E51"/>
    <w:rsid w:val="00B56988"/>
    <w:rsid w:val="00B6094D"/>
    <w:rsid w:val="00B60C49"/>
    <w:rsid w:val="00B60DFA"/>
    <w:rsid w:val="00B615FE"/>
    <w:rsid w:val="00B63730"/>
    <w:rsid w:val="00B63B77"/>
    <w:rsid w:val="00B642DB"/>
    <w:rsid w:val="00B674CA"/>
    <w:rsid w:val="00B67C84"/>
    <w:rsid w:val="00B67D48"/>
    <w:rsid w:val="00B704A5"/>
    <w:rsid w:val="00B70C5E"/>
    <w:rsid w:val="00B70CBF"/>
    <w:rsid w:val="00B721C3"/>
    <w:rsid w:val="00B733A3"/>
    <w:rsid w:val="00B74074"/>
    <w:rsid w:val="00B745FA"/>
    <w:rsid w:val="00B74871"/>
    <w:rsid w:val="00B74F9B"/>
    <w:rsid w:val="00B75E94"/>
    <w:rsid w:val="00B76224"/>
    <w:rsid w:val="00B76FF0"/>
    <w:rsid w:val="00B80A9E"/>
    <w:rsid w:val="00B8256D"/>
    <w:rsid w:val="00B847F0"/>
    <w:rsid w:val="00B85040"/>
    <w:rsid w:val="00B850C9"/>
    <w:rsid w:val="00B85C41"/>
    <w:rsid w:val="00B85E6D"/>
    <w:rsid w:val="00B864B4"/>
    <w:rsid w:val="00B9001A"/>
    <w:rsid w:val="00B90527"/>
    <w:rsid w:val="00B90A0E"/>
    <w:rsid w:val="00B91861"/>
    <w:rsid w:val="00B93819"/>
    <w:rsid w:val="00B95252"/>
    <w:rsid w:val="00B96E4B"/>
    <w:rsid w:val="00BA14FA"/>
    <w:rsid w:val="00BA2B2F"/>
    <w:rsid w:val="00BA38AB"/>
    <w:rsid w:val="00BA38CB"/>
    <w:rsid w:val="00BA536A"/>
    <w:rsid w:val="00BB0D41"/>
    <w:rsid w:val="00BB15F6"/>
    <w:rsid w:val="00BB2005"/>
    <w:rsid w:val="00BB3A0F"/>
    <w:rsid w:val="00BB6408"/>
    <w:rsid w:val="00BB710D"/>
    <w:rsid w:val="00BC0E50"/>
    <w:rsid w:val="00BC2203"/>
    <w:rsid w:val="00BC24C0"/>
    <w:rsid w:val="00BC3A86"/>
    <w:rsid w:val="00BD0D0E"/>
    <w:rsid w:val="00BD0F5F"/>
    <w:rsid w:val="00BD2E16"/>
    <w:rsid w:val="00BD39F5"/>
    <w:rsid w:val="00BD60A1"/>
    <w:rsid w:val="00BD66B0"/>
    <w:rsid w:val="00BD778F"/>
    <w:rsid w:val="00BE0C8C"/>
    <w:rsid w:val="00BE2932"/>
    <w:rsid w:val="00BE3B4C"/>
    <w:rsid w:val="00BE556A"/>
    <w:rsid w:val="00BE6AAC"/>
    <w:rsid w:val="00BE6B67"/>
    <w:rsid w:val="00BE72EB"/>
    <w:rsid w:val="00BE7548"/>
    <w:rsid w:val="00BE7B7E"/>
    <w:rsid w:val="00BE7DB6"/>
    <w:rsid w:val="00BF56FA"/>
    <w:rsid w:val="00BF70A1"/>
    <w:rsid w:val="00BF7AA8"/>
    <w:rsid w:val="00C02324"/>
    <w:rsid w:val="00C03151"/>
    <w:rsid w:val="00C03730"/>
    <w:rsid w:val="00C046A1"/>
    <w:rsid w:val="00C105FB"/>
    <w:rsid w:val="00C10BFC"/>
    <w:rsid w:val="00C1177B"/>
    <w:rsid w:val="00C14834"/>
    <w:rsid w:val="00C21C1D"/>
    <w:rsid w:val="00C24193"/>
    <w:rsid w:val="00C24B2A"/>
    <w:rsid w:val="00C24BA5"/>
    <w:rsid w:val="00C24E30"/>
    <w:rsid w:val="00C25DCC"/>
    <w:rsid w:val="00C27A2A"/>
    <w:rsid w:val="00C31EBD"/>
    <w:rsid w:val="00C33450"/>
    <w:rsid w:val="00C34799"/>
    <w:rsid w:val="00C35C9D"/>
    <w:rsid w:val="00C36C22"/>
    <w:rsid w:val="00C40070"/>
    <w:rsid w:val="00C4491D"/>
    <w:rsid w:val="00C468CB"/>
    <w:rsid w:val="00C5030B"/>
    <w:rsid w:val="00C51789"/>
    <w:rsid w:val="00C52266"/>
    <w:rsid w:val="00C5282E"/>
    <w:rsid w:val="00C539B5"/>
    <w:rsid w:val="00C54B93"/>
    <w:rsid w:val="00C54FFA"/>
    <w:rsid w:val="00C55E8B"/>
    <w:rsid w:val="00C5630B"/>
    <w:rsid w:val="00C56A13"/>
    <w:rsid w:val="00C57029"/>
    <w:rsid w:val="00C57FB7"/>
    <w:rsid w:val="00C606B6"/>
    <w:rsid w:val="00C614DC"/>
    <w:rsid w:val="00C636DD"/>
    <w:rsid w:val="00C63CF0"/>
    <w:rsid w:val="00C676D8"/>
    <w:rsid w:val="00C67DA7"/>
    <w:rsid w:val="00C7662B"/>
    <w:rsid w:val="00C76EAF"/>
    <w:rsid w:val="00C76F31"/>
    <w:rsid w:val="00C8328D"/>
    <w:rsid w:val="00C835A9"/>
    <w:rsid w:val="00C83AA4"/>
    <w:rsid w:val="00C84F99"/>
    <w:rsid w:val="00C86CF3"/>
    <w:rsid w:val="00C92475"/>
    <w:rsid w:val="00C9488B"/>
    <w:rsid w:val="00C95042"/>
    <w:rsid w:val="00C950E6"/>
    <w:rsid w:val="00CA167C"/>
    <w:rsid w:val="00CA3289"/>
    <w:rsid w:val="00CA35A7"/>
    <w:rsid w:val="00CA4512"/>
    <w:rsid w:val="00CA4D22"/>
    <w:rsid w:val="00CA645B"/>
    <w:rsid w:val="00CA6BAA"/>
    <w:rsid w:val="00CB0B83"/>
    <w:rsid w:val="00CB1484"/>
    <w:rsid w:val="00CB1ABF"/>
    <w:rsid w:val="00CB2C37"/>
    <w:rsid w:val="00CB3009"/>
    <w:rsid w:val="00CB4A05"/>
    <w:rsid w:val="00CB6259"/>
    <w:rsid w:val="00CB6A60"/>
    <w:rsid w:val="00CB6FC1"/>
    <w:rsid w:val="00CB7A5E"/>
    <w:rsid w:val="00CB7CAB"/>
    <w:rsid w:val="00CC096A"/>
    <w:rsid w:val="00CC15D6"/>
    <w:rsid w:val="00CC2340"/>
    <w:rsid w:val="00CC29F6"/>
    <w:rsid w:val="00CC3A1B"/>
    <w:rsid w:val="00CC7EE2"/>
    <w:rsid w:val="00CD12FB"/>
    <w:rsid w:val="00CD1BFF"/>
    <w:rsid w:val="00CD1CD7"/>
    <w:rsid w:val="00CD21A1"/>
    <w:rsid w:val="00CD323D"/>
    <w:rsid w:val="00CD50B4"/>
    <w:rsid w:val="00CD5F5F"/>
    <w:rsid w:val="00CE2B36"/>
    <w:rsid w:val="00CE312A"/>
    <w:rsid w:val="00CE43B3"/>
    <w:rsid w:val="00CE61DB"/>
    <w:rsid w:val="00CE7533"/>
    <w:rsid w:val="00CF070B"/>
    <w:rsid w:val="00CF2559"/>
    <w:rsid w:val="00CF32E2"/>
    <w:rsid w:val="00CF5466"/>
    <w:rsid w:val="00CF5F57"/>
    <w:rsid w:val="00CF6CBA"/>
    <w:rsid w:val="00D03010"/>
    <w:rsid w:val="00D03118"/>
    <w:rsid w:val="00D03A99"/>
    <w:rsid w:val="00D040B9"/>
    <w:rsid w:val="00D04250"/>
    <w:rsid w:val="00D04EF6"/>
    <w:rsid w:val="00D07A7A"/>
    <w:rsid w:val="00D07C22"/>
    <w:rsid w:val="00D115B7"/>
    <w:rsid w:val="00D204E6"/>
    <w:rsid w:val="00D227FF"/>
    <w:rsid w:val="00D23192"/>
    <w:rsid w:val="00D234A9"/>
    <w:rsid w:val="00D23985"/>
    <w:rsid w:val="00D2444E"/>
    <w:rsid w:val="00D24E93"/>
    <w:rsid w:val="00D26C26"/>
    <w:rsid w:val="00D30C95"/>
    <w:rsid w:val="00D310EF"/>
    <w:rsid w:val="00D31491"/>
    <w:rsid w:val="00D36C81"/>
    <w:rsid w:val="00D40C26"/>
    <w:rsid w:val="00D434F8"/>
    <w:rsid w:val="00D4524E"/>
    <w:rsid w:val="00D45CA4"/>
    <w:rsid w:val="00D4636D"/>
    <w:rsid w:val="00D463E9"/>
    <w:rsid w:val="00D50016"/>
    <w:rsid w:val="00D52EFE"/>
    <w:rsid w:val="00D5352B"/>
    <w:rsid w:val="00D54BA9"/>
    <w:rsid w:val="00D54D4C"/>
    <w:rsid w:val="00D54D60"/>
    <w:rsid w:val="00D55A6B"/>
    <w:rsid w:val="00D56786"/>
    <w:rsid w:val="00D5750D"/>
    <w:rsid w:val="00D603A6"/>
    <w:rsid w:val="00D61509"/>
    <w:rsid w:val="00D61626"/>
    <w:rsid w:val="00D63289"/>
    <w:rsid w:val="00D63D66"/>
    <w:rsid w:val="00D65040"/>
    <w:rsid w:val="00D65AA9"/>
    <w:rsid w:val="00D700E7"/>
    <w:rsid w:val="00D70970"/>
    <w:rsid w:val="00D70AA4"/>
    <w:rsid w:val="00D72448"/>
    <w:rsid w:val="00D726C1"/>
    <w:rsid w:val="00D74641"/>
    <w:rsid w:val="00D746CC"/>
    <w:rsid w:val="00D74D2C"/>
    <w:rsid w:val="00D77240"/>
    <w:rsid w:val="00D777DD"/>
    <w:rsid w:val="00D77E67"/>
    <w:rsid w:val="00D80927"/>
    <w:rsid w:val="00D82734"/>
    <w:rsid w:val="00D836E3"/>
    <w:rsid w:val="00D8468E"/>
    <w:rsid w:val="00D84C5A"/>
    <w:rsid w:val="00D84E13"/>
    <w:rsid w:val="00D87DDC"/>
    <w:rsid w:val="00D90E6A"/>
    <w:rsid w:val="00D914B3"/>
    <w:rsid w:val="00D9169B"/>
    <w:rsid w:val="00D9276D"/>
    <w:rsid w:val="00D93D13"/>
    <w:rsid w:val="00D9421C"/>
    <w:rsid w:val="00D94A55"/>
    <w:rsid w:val="00DA10A5"/>
    <w:rsid w:val="00DA216E"/>
    <w:rsid w:val="00DA2F13"/>
    <w:rsid w:val="00DA4C09"/>
    <w:rsid w:val="00DA610D"/>
    <w:rsid w:val="00DA64ED"/>
    <w:rsid w:val="00DA7B50"/>
    <w:rsid w:val="00DB2A68"/>
    <w:rsid w:val="00DB2FF0"/>
    <w:rsid w:val="00DB39DF"/>
    <w:rsid w:val="00DB46B6"/>
    <w:rsid w:val="00DC072A"/>
    <w:rsid w:val="00DC285F"/>
    <w:rsid w:val="00DC469E"/>
    <w:rsid w:val="00DC488B"/>
    <w:rsid w:val="00DC5601"/>
    <w:rsid w:val="00DC58B2"/>
    <w:rsid w:val="00DC62DD"/>
    <w:rsid w:val="00DD0A30"/>
    <w:rsid w:val="00DD34C3"/>
    <w:rsid w:val="00DD595A"/>
    <w:rsid w:val="00DD712C"/>
    <w:rsid w:val="00DE0043"/>
    <w:rsid w:val="00DE4708"/>
    <w:rsid w:val="00DE5FE4"/>
    <w:rsid w:val="00DE6046"/>
    <w:rsid w:val="00DE6CCA"/>
    <w:rsid w:val="00DF38DE"/>
    <w:rsid w:val="00DF3EAC"/>
    <w:rsid w:val="00DF5C87"/>
    <w:rsid w:val="00DF6518"/>
    <w:rsid w:val="00E0276C"/>
    <w:rsid w:val="00E05FE9"/>
    <w:rsid w:val="00E1163B"/>
    <w:rsid w:val="00E121D7"/>
    <w:rsid w:val="00E1230B"/>
    <w:rsid w:val="00E12E8D"/>
    <w:rsid w:val="00E13179"/>
    <w:rsid w:val="00E14184"/>
    <w:rsid w:val="00E14B1E"/>
    <w:rsid w:val="00E175B0"/>
    <w:rsid w:val="00E21D26"/>
    <w:rsid w:val="00E22095"/>
    <w:rsid w:val="00E234EA"/>
    <w:rsid w:val="00E24905"/>
    <w:rsid w:val="00E2547D"/>
    <w:rsid w:val="00E254F7"/>
    <w:rsid w:val="00E276BD"/>
    <w:rsid w:val="00E30492"/>
    <w:rsid w:val="00E31D51"/>
    <w:rsid w:val="00E32194"/>
    <w:rsid w:val="00E32E2C"/>
    <w:rsid w:val="00E33771"/>
    <w:rsid w:val="00E34E4C"/>
    <w:rsid w:val="00E36708"/>
    <w:rsid w:val="00E37796"/>
    <w:rsid w:val="00E37802"/>
    <w:rsid w:val="00E4014A"/>
    <w:rsid w:val="00E40C4E"/>
    <w:rsid w:val="00E42C8A"/>
    <w:rsid w:val="00E4464A"/>
    <w:rsid w:val="00E449E5"/>
    <w:rsid w:val="00E45197"/>
    <w:rsid w:val="00E4666F"/>
    <w:rsid w:val="00E478F5"/>
    <w:rsid w:val="00E50D5D"/>
    <w:rsid w:val="00E50F44"/>
    <w:rsid w:val="00E51186"/>
    <w:rsid w:val="00E51785"/>
    <w:rsid w:val="00E52275"/>
    <w:rsid w:val="00E526AF"/>
    <w:rsid w:val="00E54E09"/>
    <w:rsid w:val="00E56CE2"/>
    <w:rsid w:val="00E57E17"/>
    <w:rsid w:val="00E6181E"/>
    <w:rsid w:val="00E618D3"/>
    <w:rsid w:val="00E61970"/>
    <w:rsid w:val="00E621D6"/>
    <w:rsid w:val="00E65FE6"/>
    <w:rsid w:val="00E664CB"/>
    <w:rsid w:val="00E714E6"/>
    <w:rsid w:val="00E729F1"/>
    <w:rsid w:val="00E73895"/>
    <w:rsid w:val="00E744D6"/>
    <w:rsid w:val="00E76040"/>
    <w:rsid w:val="00E76B35"/>
    <w:rsid w:val="00E76F48"/>
    <w:rsid w:val="00E8355F"/>
    <w:rsid w:val="00E8373E"/>
    <w:rsid w:val="00E85A12"/>
    <w:rsid w:val="00E86E26"/>
    <w:rsid w:val="00E9181D"/>
    <w:rsid w:val="00E919A6"/>
    <w:rsid w:val="00E91D0E"/>
    <w:rsid w:val="00E9243E"/>
    <w:rsid w:val="00E93574"/>
    <w:rsid w:val="00E93A3F"/>
    <w:rsid w:val="00E95442"/>
    <w:rsid w:val="00E95CB6"/>
    <w:rsid w:val="00E95EDF"/>
    <w:rsid w:val="00EA0713"/>
    <w:rsid w:val="00EA11D2"/>
    <w:rsid w:val="00EA5D15"/>
    <w:rsid w:val="00EA612F"/>
    <w:rsid w:val="00EA749F"/>
    <w:rsid w:val="00EA7BBE"/>
    <w:rsid w:val="00EA7CE8"/>
    <w:rsid w:val="00EB4B24"/>
    <w:rsid w:val="00EB57F1"/>
    <w:rsid w:val="00EB60E5"/>
    <w:rsid w:val="00EB76C8"/>
    <w:rsid w:val="00EC16E7"/>
    <w:rsid w:val="00EC5E5F"/>
    <w:rsid w:val="00EC643A"/>
    <w:rsid w:val="00ED07C0"/>
    <w:rsid w:val="00ED1620"/>
    <w:rsid w:val="00ED2CCF"/>
    <w:rsid w:val="00ED3187"/>
    <w:rsid w:val="00ED38FB"/>
    <w:rsid w:val="00ED487F"/>
    <w:rsid w:val="00ED7243"/>
    <w:rsid w:val="00EE1467"/>
    <w:rsid w:val="00EE1BD3"/>
    <w:rsid w:val="00EE2999"/>
    <w:rsid w:val="00EE5127"/>
    <w:rsid w:val="00EE63D0"/>
    <w:rsid w:val="00EE653F"/>
    <w:rsid w:val="00EE7095"/>
    <w:rsid w:val="00EF1158"/>
    <w:rsid w:val="00EF17C9"/>
    <w:rsid w:val="00EF311A"/>
    <w:rsid w:val="00EF376E"/>
    <w:rsid w:val="00EF534D"/>
    <w:rsid w:val="00F006B7"/>
    <w:rsid w:val="00F00EDB"/>
    <w:rsid w:val="00F0168F"/>
    <w:rsid w:val="00F01F33"/>
    <w:rsid w:val="00F0245B"/>
    <w:rsid w:val="00F04F73"/>
    <w:rsid w:val="00F1001E"/>
    <w:rsid w:val="00F11892"/>
    <w:rsid w:val="00F124F5"/>
    <w:rsid w:val="00F1334F"/>
    <w:rsid w:val="00F14E09"/>
    <w:rsid w:val="00F15CAB"/>
    <w:rsid w:val="00F1703A"/>
    <w:rsid w:val="00F176A4"/>
    <w:rsid w:val="00F21DBB"/>
    <w:rsid w:val="00F21E10"/>
    <w:rsid w:val="00F22211"/>
    <w:rsid w:val="00F23149"/>
    <w:rsid w:val="00F23B31"/>
    <w:rsid w:val="00F240C3"/>
    <w:rsid w:val="00F25489"/>
    <w:rsid w:val="00F277F9"/>
    <w:rsid w:val="00F30C9C"/>
    <w:rsid w:val="00F32016"/>
    <w:rsid w:val="00F337C9"/>
    <w:rsid w:val="00F33E9D"/>
    <w:rsid w:val="00F3493D"/>
    <w:rsid w:val="00F356E7"/>
    <w:rsid w:val="00F36797"/>
    <w:rsid w:val="00F40490"/>
    <w:rsid w:val="00F4163F"/>
    <w:rsid w:val="00F42D5E"/>
    <w:rsid w:val="00F442B1"/>
    <w:rsid w:val="00F444F2"/>
    <w:rsid w:val="00F4501F"/>
    <w:rsid w:val="00F46772"/>
    <w:rsid w:val="00F47028"/>
    <w:rsid w:val="00F470CA"/>
    <w:rsid w:val="00F4760C"/>
    <w:rsid w:val="00F47F3B"/>
    <w:rsid w:val="00F514CB"/>
    <w:rsid w:val="00F526B2"/>
    <w:rsid w:val="00F52A60"/>
    <w:rsid w:val="00F53941"/>
    <w:rsid w:val="00F53AC4"/>
    <w:rsid w:val="00F541C3"/>
    <w:rsid w:val="00F57832"/>
    <w:rsid w:val="00F57D42"/>
    <w:rsid w:val="00F601FA"/>
    <w:rsid w:val="00F605CB"/>
    <w:rsid w:val="00F6084C"/>
    <w:rsid w:val="00F63920"/>
    <w:rsid w:val="00F672B9"/>
    <w:rsid w:val="00F677E1"/>
    <w:rsid w:val="00F67B3A"/>
    <w:rsid w:val="00F67E73"/>
    <w:rsid w:val="00F73662"/>
    <w:rsid w:val="00F737E8"/>
    <w:rsid w:val="00F74409"/>
    <w:rsid w:val="00F76663"/>
    <w:rsid w:val="00F76AC5"/>
    <w:rsid w:val="00F76C99"/>
    <w:rsid w:val="00F83747"/>
    <w:rsid w:val="00F83F9B"/>
    <w:rsid w:val="00F842B4"/>
    <w:rsid w:val="00F84AE4"/>
    <w:rsid w:val="00F84BE5"/>
    <w:rsid w:val="00F9126F"/>
    <w:rsid w:val="00F91E10"/>
    <w:rsid w:val="00F9209D"/>
    <w:rsid w:val="00F923CD"/>
    <w:rsid w:val="00F9338E"/>
    <w:rsid w:val="00F935EA"/>
    <w:rsid w:val="00F93E43"/>
    <w:rsid w:val="00F962E4"/>
    <w:rsid w:val="00F97D7F"/>
    <w:rsid w:val="00FA31D6"/>
    <w:rsid w:val="00FA44EA"/>
    <w:rsid w:val="00FA7F6B"/>
    <w:rsid w:val="00FB42D0"/>
    <w:rsid w:val="00FB4BAB"/>
    <w:rsid w:val="00FB4F87"/>
    <w:rsid w:val="00FB73DB"/>
    <w:rsid w:val="00FB7D74"/>
    <w:rsid w:val="00FC06D1"/>
    <w:rsid w:val="00FC0756"/>
    <w:rsid w:val="00FC15DE"/>
    <w:rsid w:val="00FC1EE6"/>
    <w:rsid w:val="00FC20C9"/>
    <w:rsid w:val="00FC2777"/>
    <w:rsid w:val="00FC2C80"/>
    <w:rsid w:val="00FC2F3B"/>
    <w:rsid w:val="00FC34BD"/>
    <w:rsid w:val="00FC62E7"/>
    <w:rsid w:val="00FD082D"/>
    <w:rsid w:val="00FD0AE2"/>
    <w:rsid w:val="00FD0DCD"/>
    <w:rsid w:val="00FD0E0C"/>
    <w:rsid w:val="00FD3B4E"/>
    <w:rsid w:val="00FD3C9B"/>
    <w:rsid w:val="00FD3EDD"/>
    <w:rsid w:val="00FD4862"/>
    <w:rsid w:val="00FD4C21"/>
    <w:rsid w:val="00FD4E26"/>
    <w:rsid w:val="00FD62BD"/>
    <w:rsid w:val="00FD7056"/>
    <w:rsid w:val="00FD76C7"/>
    <w:rsid w:val="00FD7D76"/>
    <w:rsid w:val="00FD7E3D"/>
    <w:rsid w:val="00FE13C6"/>
    <w:rsid w:val="00FE3305"/>
    <w:rsid w:val="00FE4A44"/>
    <w:rsid w:val="00FE63EA"/>
    <w:rsid w:val="00FF1459"/>
    <w:rsid w:val="00FF651C"/>
    <w:rsid w:val="00FF6F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B50497"/>
  <w15:chartTrackingRefBased/>
  <w15:docId w15:val="{F1499F60-26CA-45F4-9AE8-45850D171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ordia New"/>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703C"/>
    <w:pPr>
      <w:spacing w:line="312" w:lineRule="auto"/>
      <w:ind w:firstLine="709"/>
      <w:jc w:val="both"/>
    </w:pPr>
    <w:rPr>
      <w:rFonts w:ascii="Times New Roman" w:hAnsi="Times New Roman"/>
      <w:sz w:val="28"/>
      <w:szCs w:val="28"/>
      <w:lang w:val="en-AU" w:eastAsia="en-US" w:bidi="th-TH"/>
    </w:rPr>
  </w:style>
  <w:style w:type="paragraph" w:styleId="Heading1">
    <w:name w:val="heading 1"/>
    <w:basedOn w:val="Normal"/>
    <w:next w:val="Normal"/>
    <w:link w:val="Heading1Char"/>
    <w:uiPriority w:val="9"/>
    <w:qFormat/>
    <w:rsid w:val="008A3D7D"/>
    <w:pPr>
      <w:keepNext/>
      <w:keepLines/>
      <w:pageBreakBefore/>
      <w:numPr>
        <w:numId w:val="4"/>
      </w:numPr>
      <w:spacing w:after="360"/>
      <w:ind w:right="567"/>
      <w:jc w:val="center"/>
      <w:outlineLvl w:val="0"/>
    </w:pPr>
    <w:rPr>
      <w:rFonts w:eastAsia="Times New Roman" w:cs="Angsana New"/>
      <w:b/>
      <w:bCs/>
      <w:caps/>
      <w:szCs w:val="35"/>
      <w:lang w:eastAsia="x-none"/>
    </w:rPr>
  </w:style>
  <w:style w:type="paragraph" w:styleId="Heading2">
    <w:name w:val="heading 2"/>
    <w:basedOn w:val="Normal"/>
    <w:next w:val="Normal"/>
    <w:link w:val="Heading2Char"/>
    <w:uiPriority w:val="9"/>
    <w:unhideWhenUsed/>
    <w:qFormat/>
    <w:rsid w:val="008A3D7D"/>
    <w:pPr>
      <w:keepNext/>
      <w:keepLines/>
      <w:numPr>
        <w:ilvl w:val="1"/>
        <w:numId w:val="4"/>
      </w:numPr>
      <w:spacing w:before="200"/>
      <w:jc w:val="left"/>
      <w:outlineLvl w:val="1"/>
    </w:pPr>
    <w:rPr>
      <w:rFonts w:eastAsia="Times New Roman" w:cs="Times New Roman"/>
      <w:b/>
      <w:bCs/>
      <w:szCs w:val="33"/>
      <w:lang w:val="x-none" w:eastAsia="x-none" w:bidi="ar-SA"/>
    </w:rPr>
  </w:style>
  <w:style w:type="paragraph" w:styleId="Heading3">
    <w:name w:val="heading 3"/>
    <w:basedOn w:val="Normal"/>
    <w:next w:val="Normal"/>
    <w:link w:val="Heading3Char"/>
    <w:uiPriority w:val="9"/>
    <w:unhideWhenUsed/>
    <w:qFormat/>
    <w:rsid w:val="005A3A50"/>
    <w:pPr>
      <w:keepNext/>
      <w:keepLines/>
      <w:numPr>
        <w:ilvl w:val="2"/>
        <w:numId w:val="4"/>
      </w:numPr>
      <w:spacing w:before="120"/>
      <w:jc w:val="left"/>
      <w:outlineLvl w:val="2"/>
    </w:pPr>
    <w:rPr>
      <w:rFonts w:eastAsia="Times New Roman" w:cs="Angsana New"/>
      <w:b/>
      <w:bCs/>
      <w:i/>
      <w:szCs w:val="35"/>
      <w:lang w:eastAsia="x-none"/>
    </w:rPr>
  </w:style>
  <w:style w:type="paragraph" w:styleId="Heading4">
    <w:name w:val="heading 4"/>
    <w:basedOn w:val="Normal"/>
    <w:next w:val="Normal"/>
    <w:link w:val="Heading4Char"/>
    <w:uiPriority w:val="9"/>
    <w:unhideWhenUsed/>
    <w:qFormat/>
    <w:rsid w:val="008A3D7D"/>
    <w:pPr>
      <w:keepNext/>
      <w:keepLines/>
      <w:numPr>
        <w:ilvl w:val="3"/>
        <w:numId w:val="4"/>
      </w:numPr>
      <w:spacing w:before="120"/>
      <w:jc w:val="left"/>
      <w:outlineLvl w:val="3"/>
    </w:pPr>
    <w:rPr>
      <w:rFonts w:eastAsia="Times New Roman" w:cs="Angsana New"/>
      <w:b/>
      <w:bCs/>
      <w:iCs/>
      <w:szCs w:val="35"/>
      <w:lang w:eastAsia="x-none"/>
    </w:rPr>
  </w:style>
  <w:style w:type="paragraph" w:styleId="Heading5">
    <w:name w:val="heading 5"/>
    <w:basedOn w:val="Normal"/>
    <w:next w:val="Normal"/>
    <w:link w:val="Heading5Char"/>
    <w:uiPriority w:val="9"/>
    <w:semiHidden/>
    <w:unhideWhenUsed/>
    <w:qFormat/>
    <w:rsid w:val="00CB6A60"/>
    <w:pPr>
      <w:keepNext/>
      <w:keepLines/>
      <w:numPr>
        <w:ilvl w:val="4"/>
        <w:numId w:val="1"/>
      </w:numPr>
      <w:spacing w:before="200"/>
      <w:outlineLvl w:val="4"/>
    </w:pPr>
    <w:rPr>
      <w:rFonts w:ascii="Cambria" w:eastAsia="Times New Roman" w:hAnsi="Cambria" w:cs="Times New Roman"/>
      <w:color w:val="243F60"/>
      <w:szCs w:val="35"/>
      <w:lang w:val="x-none" w:eastAsia="x-none" w:bidi="ar-SA"/>
    </w:rPr>
  </w:style>
  <w:style w:type="paragraph" w:styleId="Heading6">
    <w:name w:val="heading 6"/>
    <w:basedOn w:val="Normal"/>
    <w:next w:val="Normal"/>
    <w:link w:val="Heading6Char"/>
    <w:uiPriority w:val="9"/>
    <w:semiHidden/>
    <w:unhideWhenUsed/>
    <w:qFormat/>
    <w:rsid w:val="00CB6A60"/>
    <w:pPr>
      <w:keepNext/>
      <w:keepLines/>
      <w:numPr>
        <w:ilvl w:val="5"/>
        <w:numId w:val="1"/>
      </w:numPr>
      <w:spacing w:before="200"/>
      <w:outlineLvl w:val="5"/>
    </w:pPr>
    <w:rPr>
      <w:rFonts w:ascii="Cambria" w:eastAsia="Times New Roman" w:hAnsi="Cambria" w:cs="Times New Roman"/>
      <w:i/>
      <w:iCs/>
      <w:color w:val="243F60"/>
      <w:szCs w:val="35"/>
      <w:lang w:val="x-none" w:eastAsia="x-none" w:bidi="ar-SA"/>
    </w:rPr>
  </w:style>
  <w:style w:type="paragraph" w:styleId="Heading7">
    <w:name w:val="heading 7"/>
    <w:basedOn w:val="Normal"/>
    <w:next w:val="Normal"/>
    <w:link w:val="Heading7Char"/>
    <w:uiPriority w:val="9"/>
    <w:semiHidden/>
    <w:unhideWhenUsed/>
    <w:qFormat/>
    <w:rsid w:val="00CB6A60"/>
    <w:pPr>
      <w:keepNext/>
      <w:keepLines/>
      <w:numPr>
        <w:ilvl w:val="6"/>
        <w:numId w:val="1"/>
      </w:numPr>
      <w:spacing w:before="200"/>
      <w:outlineLvl w:val="6"/>
    </w:pPr>
    <w:rPr>
      <w:rFonts w:ascii="Cambria" w:eastAsia="Times New Roman" w:hAnsi="Cambria" w:cs="Times New Roman"/>
      <w:i/>
      <w:iCs/>
      <w:color w:val="404040"/>
      <w:szCs w:val="35"/>
      <w:lang w:val="x-none" w:eastAsia="x-none" w:bidi="ar-SA"/>
    </w:rPr>
  </w:style>
  <w:style w:type="paragraph" w:styleId="Heading8">
    <w:name w:val="heading 8"/>
    <w:basedOn w:val="Normal"/>
    <w:next w:val="Normal"/>
    <w:link w:val="Heading8Char"/>
    <w:uiPriority w:val="9"/>
    <w:semiHidden/>
    <w:unhideWhenUsed/>
    <w:qFormat/>
    <w:rsid w:val="00CB6A60"/>
    <w:pPr>
      <w:keepNext/>
      <w:keepLines/>
      <w:numPr>
        <w:ilvl w:val="7"/>
        <w:numId w:val="1"/>
      </w:numPr>
      <w:spacing w:before="200"/>
      <w:outlineLvl w:val="7"/>
    </w:pPr>
    <w:rPr>
      <w:rFonts w:ascii="Cambria" w:eastAsia="Times New Roman" w:hAnsi="Cambria" w:cs="Times New Roman"/>
      <w:color w:val="404040"/>
      <w:sz w:val="20"/>
      <w:szCs w:val="25"/>
      <w:lang w:val="x-none" w:eastAsia="x-none" w:bidi="ar-SA"/>
    </w:rPr>
  </w:style>
  <w:style w:type="paragraph" w:styleId="Heading9">
    <w:name w:val="heading 9"/>
    <w:basedOn w:val="Normal"/>
    <w:next w:val="Normal"/>
    <w:link w:val="Heading9Char"/>
    <w:uiPriority w:val="9"/>
    <w:semiHidden/>
    <w:unhideWhenUsed/>
    <w:qFormat/>
    <w:rsid w:val="00CB6A60"/>
    <w:pPr>
      <w:keepNext/>
      <w:keepLines/>
      <w:numPr>
        <w:ilvl w:val="8"/>
        <w:numId w:val="1"/>
      </w:numPr>
      <w:spacing w:before="200"/>
      <w:outlineLvl w:val="8"/>
    </w:pPr>
    <w:rPr>
      <w:rFonts w:ascii="Cambria" w:eastAsia="Times New Roman" w:hAnsi="Cambria" w:cs="Times New Roman"/>
      <w:i/>
      <w:iCs/>
      <w:color w:val="404040"/>
      <w:sz w:val="20"/>
      <w:szCs w:val="25"/>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B7CAB"/>
  </w:style>
  <w:style w:type="character" w:styleId="Strong">
    <w:name w:val="Strong"/>
    <w:uiPriority w:val="22"/>
    <w:qFormat/>
    <w:rsid w:val="00CB7CAB"/>
    <w:rPr>
      <w:b/>
      <w:bCs/>
    </w:rPr>
  </w:style>
  <w:style w:type="paragraph" w:styleId="BalloonText">
    <w:name w:val="Balloon Text"/>
    <w:basedOn w:val="Normal"/>
    <w:link w:val="BalloonTextChar"/>
    <w:uiPriority w:val="99"/>
    <w:semiHidden/>
    <w:unhideWhenUsed/>
    <w:rsid w:val="00CB7CAB"/>
    <w:pPr>
      <w:spacing w:line="240" w:lineRule="auto"/>
    </w:pPr>
    <w:rPr>
      <w:rFonts w:ascii="Tahoma" w:hAnsi="Tahoma" w:cs="Times New Roman"/>
      <w:sz w:val="16"/>
      <w:szCs w:val="20"/>
      <w:lang w:val="x-none" w:eastAsia="x-none" w:bidi="ar-SA"/>
    </w:rPr>
  </w:style>
  <w:style w:type="character" w:customStyle="1" w:styleId="BalloonTextChar">
    <w:name w:val="Balloon Text Char"/>
    <w:link w:val="BalloonText"/>
    <w:uiPriority w:val="99"/>
    <w:semiHidden/>
    <w:rsid w:val="00CB7CAB"/>
    <w:rPr>
      <w:rFonts w:ascii="Tahoma" w:hAnsi="Tahoma" w:cs="Angsana New"/>
      <w:sz w:val="16"/>
      <w:szCs w:val="20"/>
    </w:rPr>
  </w:style>
  <w:style w:type="character" w:customStyle="1" w:styleId="Heading1Char">
    <w:name w:val="Heading 1 Char"/>
    <w:link w:val="Heading1"/>
    <w:uiPriority w:val="9"/>
    <w:rsid w:val="00560F1C"/>
    <w:rPr>
      <w:rFonts w:ascii="Times New Roman" w:eastAsia="Times New Roman" w:hAnsi="Times New Roman" w:cs="Angsana New"/>
      <w:b/>
      <w:bCs/>
      <w:caps/>
      <w:sz w:val="28"/>
      <w:szCs w:val="35"/>
      <w:lang w:val="en-AU" w:eastAsia="x-none" w:bidi="th-TH"/>
    </w:rPr>
  </w:style>
  <w:style w:type="character" w:customStyle="1" w:styleId="Heading2Char">
    <w:name w:val="Heading 2 Char"/>
    <w:link w:val="Heading2"/>
    <w:uiPriority w:val="9"/>
    <w:rsid w:val="00200A6E"/>
    <w:rPr>
      <w:rFonts w:ascii="Times New Roman" w:eastAsia="Times New Roman" w:hAnsi="Times New Roman" w:cs="Times New Roman"/>
      <w:b/>
      <w:bCs/>
      <w:sz w:val="28"/>
      <w:szCs w:val="33"/>
      <w:lang w:val="x-none" w:eastAsia="x-none"/>
    </w:rPr>
  </w:style>
  <w:style w:type="character" w:customStyle="1" w:styleId="Heading3Char">
    <w:name w:val="Heading 3 Char"/>
    <w:link w:val="Heading3"/>
    <w:uiPriority w:val="9"/>
    <w:rsid w:val="005A3A50"/>
    <w:rPr>
      <w:rFonts w:ascii="Times New Roman" w:eastAsia="Times New Roman" w:hAnsi="Times New Roman" w:cs="Angsana New"/>
      <w:b/>
      <w:bCs/>
      <w:i/>
      <w:sz w:val="28"/>
      <w:szCs w:val="35"/>
      <w:lang w:val="en-AU" w:eastAsia="x-none" w:bidi="th-TH"/>
    </w:rPr>
  </w:style>
  <w:style w:type="character" w:customStyle="1" w:styleId="Heading4Char">
    <w:name w:val="Heading 4 Char"/>
    <w:link w:val="Heading4"/>
    <w:uiPriority w:val="9"/>
    <w:rsid w:val="008A3D7D"/>
    <w:rPr>
      <w:rFonts w:ascii="Times New Roman" w:eastAsia="Times New Roman" w:hAnsi="Times New Roman" w:cs="Angsana New"/>
      <w:b/>
      <w:bCs/>
      <w:iCs/>
      <w:sz w:val="28"/>
      <w:szCs w:val="35"/>
      <w:lang w:val="en-AU" w:eastAsia="x-none" w:bidi="th-TH"/>
    </w:rPr>
  </w:style>
  <w:style w:type="character" w:customStyle="1" w:styleId="Heading5Char">
    <w:name w:val="Heading 5 Char"/>
    <w:link w:val="Heading5"/>
    <w:uiPriority w:val="9"/>
    <w:semiHidden/>
    <w:rsid w:val="00CB6A60"/>
    <w:rPr>
      <w:rFonts w:ascii="Cambria" w:eastAsia="Times New Roman" w:hAnsi="Cambria" w:cs="Times New Roman"/>
      <w:color w:val="243F60"/>
      <w:sz w:val="28"/>
      <w:szCs w:val="35"/>
      <w:lang w:val="x-none" w:eastAsia="x-none"/>
    </w:rPr>
  </w:style>
  <w:style w:type="character" w:customStyle="1" w:styleId="Heading6Char">
    <w:name w:val="Heading 6 Char"/>
    <w:link w:val="Heading6"/>
    <w:uiPriority w:val="9"/>
    <w:semiHidden/>
    <w:rsid w:val="00CB6A60"/>
    <w:rPr>
      <w:rFonts w:ascii="Cambria" w:eastAsia="Times New Roman" w:hAnsi="Cambria" w:cs="Times New Roman"/>
      <w:i/>
      <w:iCs/>
      <w:color w:val="243F60"/>
      <w:sz w:val="28"/>
      <w:szCs w:val="35"/>
      <w:lang w:val="x-none" w:eastAsia="x-none"/>
    </w:rPr>
  </w:style>
  <w:style w:type="character" w:customStyle="1" w:styleId="Heading7Char">
    <w:name w:val="Heading 7 Char"/>
    <w:link w:val="Heading7"/>
    <w:uiPriority w:val="9"/>
    <w:semiHidden/>
    <w:rsid w:val="00CB6A60"/>
    <w:rPr>
      <w:rFonts w:ascii="Cambria" w:eastAsia="Times New Roman" w:hAnsi="Cambria" w:cs="Times New Roman"/>
      <w:i/>
      <w:iCs/>
      <w:color w:val="404040"/>
      <w:sz w:val="28"/>
      <w:szCs w:val="35"/>
      <w:lang w:val="x-none" w:eastAsia="x-none"/>
    </w:rPr>
  </w:style>
  <w:style w:type="character" w:customStyle="1" w:styleId="Heading8Char">
    <w:name w:val="Heading 8 Char"/>
    <w:link w:val="Heading8"/>
    <w:uiPriority w:val="9"/>
    <w:semiHidden/>
    <w:rsid w:val="00CB6A60"/>
    <w:rPr>
      <w:rFonts w:ascii="Cambria" w:eastAsia="Times New Roman" w:hAnsi="Cambria" w:cs="Times New Roman"/>
      <w:color w:val="404040"/>
      <w:szCs w:val="25"/>
      <w:lang w:val="x-none" w:eastAsia="x-none"/>
    </w:rPr>
  </w:style>
  <w:style w:type="character" w:customStyle="1" w:styleId="Heading9Char">
    <w:name w:val="Heading 9 Char"/>
    <w:link w:val="Heading9"/>
    <w:uiPriority w:val="9"/>
    <w:semiHidden/>
    <w:rsid w:val="00CB6A60"/>
    <w:rPr>
      <w:rFonts w:ascii="Cambria" w:eastAsia="Times New Roman" w:hAnsi="Cambria" w:cs="Times New Roman"/>
      <w:i/>
      <w:iCs/>
      <w:color w:val="404040"/>
      <w:szCs w:val="25"/>
      <w:lang w:val="x-none" w:eastAsia="x-none"/>
    </w:rPr>
  </w:style>
  <w:style w:type="paragraph" w:styleId="Header">
    <w:name w:val="header"/>
    <w:basedOn w:val="Normal"/>
    <w:link w:val="HeaderChar"/>
    <w:uiPriority w:val="99"/>
    <w:unhideWhenUsed/>
    <w:rsid w:val="00FD4862"/>
    <w:pPr>
      <w:tabs>
        <w:tab w:val="center" w:pos="4513"/>
        <w:tab w:val="right" w:pos="9026"/>
      </w:tabs>
      <w:spacing w:line="240" w:lineRule="auto"/>
    </w:pPr>
    <w:rPr>
      <w:rFonts w:cs="Times New Roman"/>
      <w:szCs w:val="35"/>
      <w:lang w:val="x-none" w:eastAsia="x-none" w:bidi="ar-SA"/>
    </w:rPr>
  </w:style>
  <w:style w:type="character" w:customStyle="1" w:styleId="HeaderChar">
    <w:name w:val="Header Char"/>
    <w:link w:val="Header"/>
    <w:uiPriority w:val="99"/>
    <w:rsid w:val="00FD4862"/>
    <w:rPr>
      <w:rFonts w:ascii="Times New Roman" w:hAnsi="Times New Roman"/>
      <w:sz w:val="28"/>
      <w:szCs w:val="35"/>
    </w:rPr>
  </w:style>
  <w:style w:type="paragraph" w:styleId="Footer">
    <w:name w:val="footer"/>
    <w:basedOn w:val="Normal"/>
    <w:link w:val="FooterChar"/>
    <w:uiPriority w:val="99"/>
    <w:unhideWhenUsed/>
    <w:rsid w:val="007019FB"/>
    <w:pPr>
      <w:tabs>
        <w:tab w:val="center" w:pos="4536"/>
      </w:tabs>
      <w:spacing w:line="240" w:lineRule="auto"/>
      <w:ind w:firstLine="0"/>
    </w:pPr>
    <w:rPr>
      <w:szCs w:val="35"/>
      <w:lang w:eastAsia="x-none"/>
    </w:rPr>
  </w:style>
  <w:style w:type="character" w:customStyle="1" w:styleId="FooterChar">
    <w:name w:val="Footer Char"/>
    <w:link w:val="Footer"/>
    <w:uiPriority w:val="99"/>
    <w:rsid w:val="007019FB"/>
    <w:rPr>
      <w:rFonts w:ascii="Times New Roman" w:hAnsi="Times New Roman"/>
      <w:sz w:val="28"/>
      <w:szCs w:val="35"/>
      <w:lang w:val="en-AU" w:bidi="th-TH"/>
    </w:rPr>
  </w:style>
  <w:style w:type="paragraph" w:styleId="DocumentMap">
    <w:name w:val="Document Map"/>
    <w:basedOn w:val="Normal"/>
    <w:link w:val="DocumentMapChar"/>
    <w:uiPriority w:val="99"/>
    <w:semiHidden/>
    <w:unhideWhenUsed/>
    <w:rsid w:val="00C67DA7"/>
    <w:pPr>
      <w:spacing w:line="240" w:lineRule="auto"/>
    </w:pPr>
    <w:rPr>
      <w:rFonts w:ascii="Tahoma" w:hAnsi="Tahoma" w:cs="Times New Roman"/>
      <w:sz w:val="16"/>
      <w:szCs w:val="20"/>
      <w:lang w:val="x-none" w:eastAsia="x-none" w:bidi="ar-SA"/>
    </w:rPr>
  </w:style>
  <w:style w:type="character" w:customStyle="1" w:styleId="DocumentMapChar">
    <w:name w:val="Document Map Char"/>
    <w:link w:val="DocumentMap"/>
    <w:uiPriority w:val="99"/>
    <w:semiHidden/>
    <w:rsid w:val="00C67DA7"/>
    <w:rPr>
      <w:rFonts w:ascii="Tahoma" w:hAnsi="Tahoma" w:cs="Angsana New"/>
      <w:sz w:val="16"/>
      <w:szCs w:val="20"/>
    </w:rPr>
  </w:style>
  <w:style w:type="table" w:styleId="TableGrid">
    <w:name w:val="Table Grid"/>
    <w:basedOn w:val="TableNormal"/>
    <w:uiPriority w:val="59"/>
    <w:rsid w:val="005C5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gBa">
    <w:name w:val="Trang Bìa"/>
    <w:qFormat/>
    <w:rsid w:val="00561D7E"/>
    <w:pPr>
      <w:jc w:val="center"/>
    </w:pPr>
    <w:rPr>
      <w:rFonts w:ascii="Times New Roman" w:hAnsi="Times New Roman"/>
      <w:sz w:val="28"/>
      <w:szCs w:val="28"/>
      <w:lang w:val="en-AU" w:eastAsia="en-AU" w:bidi="th-TH"/>
    </w:rPr>
  </w:style>
  <w:style w:type="paragraph" w:customStyle="1" w:styleId="UH1">
    <w:name w:val="UH1"/>
    <w:basedOn w:val="Heading1"/>
    <w:next w:val="Normal"/>
    <w:qFormat/>
    <w:rsid w:val="009F41CE"/>
    <w:pPr>
      <w:numPr>
        <w:numId w:val="0"/>
      </w:numPr>
    </w:pPr>
    <w:rPr>
      <w:lang w:eastAsia="en-AU"/>
    </w:rPr>
  </w:style>
  <w:style w:type="paragraph" w:styleId="TOC1">
    <w:name w:val="toc 1"/>
    <w:basedOn w:val="Normal"/>
    <w:next w:val="Normal"/>
    <w:autoRedefine/>
    <w:uiPriority w:val="39"/>
    <w:unhideWhenUsed/>
    <w:rsid w:val="008A3D7D"/>
    <w:pPr>
      <w:tabs>
        <w:tab w:val="right" w:leader="dot" w:pos="9344"/>
      </w:tabs>
      <w:spacing w:before="120" w:line="240" w:lineRule="auto"/>
      <w:ind w:right="1134" w:firstLine="0"/>
      <w:contextualSpacing/>
    </w:pPr>
    <w:rPr>
      <w:b/>
      <w:szCs w:val="35"/>
    </w:rPr>
  </w:style>
  <w:style w:type="paragraph" w:styleId="TOC2">
    <w:name w:val="toc 2"/>
    <w:basedOn w:val="Normal"/>
    <w:next w:val="Normal"/>
    <w:autoRedefine/>
    <w:uiPriority w:val="39"/>
    <w:unhideWhenUsed/>
    <w:rsid w:val="003B0621"/>
    <w:pPr>
      <w:spacing w:line="240" w:lineRule="auto"/>
      <w:ind w:left="567" w:right="1134" w:hanging="567"/>
    </w:pPr>
    <w:rPr>
      <w:szCs w:val="35"/>
    </w:rPr>
  </w:style>
  <w:style w:type="paragraph" w:styleId="TOC3">
    <w:name w:val="toc 3"/>
    <w:basedOn w:val="Normal"/>
    <w:next w:val="Normal"/>
    <w:autoRedefine/>
    <w:uiPriority w:val="39"/>
    <w:unhideWhenUsed/>
    <w:rsid w:val="003B0621"/>
    <w:pPr>
      <w:tabs>
        <w:tab w:val="right" w:leader="dot" w:pos="9344"/>
      </w:tabs>
      <w:spacing w:line="240" w:lineRule="auto"/>
      <w:ind w:left="1361" w:right="1134" w:hanging="794"/>
    </w:pPr>
    <w:rPr>
      <w:i/>
      <w:szCs w:val="35"/>
    </w:rPr>
  </w:style>
  <w:style w:type="character" w:styleId="Hyperlink">
    <w:name w:val="Hyperlink"/>
    <w:uiPriority w:val="99"/>
    <w:unhideWhenUsed/>
    <w:rsid w:val="00D61626"/>
    <w:rPr>
      <w:color w:val="0000FF"/>
      <w:u w:val="single"/>
    </w:rPr>
  </w:style>
  <w:style w:type="character" w:customStyle="1" w:styleId="Tntiliuthamkho">
    <w:name w:val="Tên tài liệu tham khảo"/>
    <w:uiPriority w:val="1"/>
    <w:qFormat/>
    <w:rsid w:val="00175AC5"/>
    <w:rPr>
      <w:b w:val="0"/>
      <w:i/>
    </w:rPr>
  </w:style>
  <w:style w:type="paragraph" w:customStyle="1" w:styleId="Tiliuthamkho">
    <w:name w:val="Tài liệu tham khảo"/>
    <w:basedOn w:val="Normal"/>
    <w:qFormat/>
    <w:rsid w:val="00F47028"/>
    <w:pPr>
      <w:ind w:left="567" w:hanging="567"/>
      <w:jc w:val="left"/>
    </w:pPr>
    <w:rPr>
      <w:lang w:val="en-US"/>
    </w:rPr>
  </w:style>
  <w:style w:type="paragraph" w:customStyle="1" w:styleId="Hnhv">
    <w:name w:val="Hình vẽ"/>
    <w:basedOn w:val="Normal"/>
    <w:next w:val="Normal"/>
    <w:qFormat/>
    <w:rsid w:val="00B96E4B"/>
    <w:pPr>
      <w:keepNext/>
      <w:spacing w:before="120" w:line="240" w:lineRule="auto"/>
      <w:ind w:firstLine="0"/>
      <w:jc w:val="center"/>
    </w:pPr>
  </w:style>
  <w:style w:type="paragraph" w:styleId="Caption">
    <w:name w:val="caption"/>
    <w:basedOn w:val="Normal"/>
    <w:next w:val="Normal"/>
    <w:uiPriority w:val="35"/>
    <w:unhideWhenUsed/>
    <w:qFormat/>
    <w:rsid w:val="007145AF"/>
    <w:pPr>
      <w:spacing w:line="240" w:lineRule="auto"/>
      <w:jc w:val="center"/>
    </w:pPr>
    <w:rPr>
      <w:bCs/>
      <w:szCs w:val="25"/>
    </w:rPr>
  </w:style>
  <w:style w:type="paragraph" w:customStyle="1" w:styleId="Tnhnhv">
    <w:name w:val="Tên hình vẽ"/>
    <w:basedOn w:val="Normal"/>
    <w:next w:val="Normal"/>
    <w:qFormat/>
    <w:rsid w:val="000A3323"/>
    <w:pPr>
      <w:spacing w:before="120" w:after="240"/>
      <w:ind w:firstLine="0"/>
      <w:jc w:val="center"/>
    </w:pPr>
    <w:rPr>
      <w:i/>
    </w:rPr>
  </w:style>
  <w:style w:type="paragraph" w:customStyle="1" w:styleId="Table">
    <w:name w:val="Table"/>
    <w:basedOn w:val="Normal"/>
    <w:qFormat/>
    <w:rsid w:val="002B15D1"/>
    <w:pPr>
      <w:spacing w:before="60" w:after="60" w:line="240" w:lineRule="auto"/>
      <w:ind w:firstLine="0"/>
      <w:jc w:val="left"/>
    </w:pPr>
    <w:rPr>
      <w:lang w:eastAsia="en-AU"/>
    </w:rPr>
  </w:style>
  <w:style w:type="paragraph" w:customStyle="1" w:styleId="Center">
    <w:name w:val="Center"/>
    <w:basedOn w:val="Normal"/>
    <w:qFormat/>
    <w:rsid w:val="00FC06D1"/>
    <w:pPr>
      <w:ind w:firstLine="0"/>
      <w:jc w:val="center"/>
    </w:pPr>
  </w:style>
  <w:style w:type="paragraph" w:customStyle="1" w:styleId="Table-Center">
    <w:name w:val="Table-Center"/>
    <w:basedOn w:val="Table"/>
    <w:qFormat/>
    <w:rsid w:val="00B70CBF"/>
    <w:pPr>
      <w:jc w:val="center"/>
    </w:pPr>
  </w:style>
  <w:style w:type="paragraph" w:customStyle="1" w:styleId="Table-Right">
    <w:name w:val="Table-Right"/>
    <w:basedOn w:val="Table"/>
    <w:qFormat/>
    <w:rsid w:val="00636176"/>
    <w:pPr>
      <w:jc w:val="right"/>
    </w:pPr>
  </w:style>
  <w:style w:type="paragraph" w:styleId="TableofFigures">
    <w:name w:val="table of figures"/>
    <w:basedOn w:val="Normal"/>
    <w:next w:val="Normal"/>
    <w:uiPriority w:val="99"/>
    <w:unhideWhenUsed/>
    <w:rsid w:val="00156403"/>
    <w:pPr>
      <w:ind w:firstLine="0"/>
    </w:pPr>
    <w:rPr>
      <w:szCs w:val="35"/>
    </w:rPr>
  </w:style>
  <w:style w:type="paragraph" w:customStyle="1" w:styleId="Equation">
    <w:name w:val="Equation"/>
    <w:basedOn w:val="Normal"/>
    <w:rsid w:val="002E1CD6"/>
    <w:pPr>
      <w:spacing w:after="240" w:line="240" w:lineRule="auto"/>
      <w:ind w:firstLine="0"/>
      <w:jc w:val="center"/>
    </w:pPr>
    <w:rPr>
      <w:rFonts w:eastAsia="Times New Roman" w:cs="Times New Roman"/>
      <w:sz w:val="24"/>
      <w:szCs w:val="20"/>
      <w:lang w:val="en-US" w:bidi="ar-SA"/>
    </w:rPr>
  </w:style>
  <w:style w:type="paragraph" w:customStyle="1" w:styleId="Code">
    <w:name w:val="Code"/>
    <w:link w:val="CodeChar"/>
    <w:qFormat/>
    <w:rsid w:val="00055022"/>
    <w:pPr>
      <w:tabs>
        <w:tab w:val="left" w:pos="567"/>
        <w:tab w:val="left" w:pos="1134"/>
        <w:tab w:val="left" w:pos="1701"/>
        <w:tab w:val="left" w:pos="2268"/>
        <w:tab w:val="left" w:pos="2835"/>
        <w:tab w:val="left" w:pos="3402"/>
        <w:tab w:val="left" w:pos="3969"/>
        <w:tab w:val="left" w:pos="4536"/>
      </w:tabs>
      <w:spacing w:before="240" w:after="240"/>
      <w:contextualSpacing/>
    </w:pPr>
    <w:rPr>
      <w:rFonts w:ascii="Courier New" w:hAnsi="Courier New"/>
      <w:sz w:val="24"/>
      <w:szCs w:val="28"/>
      <w:lang w:val="en-AU" w:eastAsia="en-US" w:bidi="th-TH"/>
    </w:rPr>
  </w:style>
  <w:style w:type="paragraph" w:customStyle="1" w:styleId="NoIndent">
    <w:name w:val="NoIndent"/>
    <w:basedOn w:val="Normal"/>
    <w:qFormat/>
    <w:rsid w:val="00055022"/>
    <w:pPr>
      <w:ind w:firstLine="0"/>
    </w:pPr>
  </w:style>
  <w:style w:type="character" w:customStyle="1" w:styleId="CodeChar">
    <w:name w:val="Code Char"/>
    <w:link w:val="Code"/>
    <w:rsid w:val="00055022"/>
    <w:rPr>
      <w:rFonts w:ascii="Courier New" w:hAnsi="Courier New"/>
      <w:sz w:val="24"/>
      <w:szCs w:val="28"/>
      <w:lang w:val="en-AU" w:bidi="th-TH"/>
    </w:rPr>
  </w:style>
  <w:style w:type="paragraph" w:customStyle="1" w:styleId="Table-Header">
    <w:name w:val="Table-Header"/>
    <w:basedOn w:val="Table"/>
    <w:qFormat/>
    <w:rsid w:val="00AB5288"/>
    <w:pPr>
      <w:keepNext/>
      <w:jc w:val="center"/>
    </w:pPr>
    <w:rPr>
      <w:b/>
    </w:rPr>
  </w:style>
  <w:style w:type="paragraph" w:customStyle="1" w:styleId="Tnbng">
    <w:name w:val="Tên bảng"/>
    <w:basedOn w:val="Normal"/>
    <w:next w:val="Normal"/>
    <w:qFormat/>
    <w:rsid w:val="00CD21A1"/>
    <w:pPr>
      <w:keepNext/>
      <w:spacing w:before="120"/>
      <w:ind w:firstLine="0"/>
      <w:jc w:val="right"/>
    </w:pPr>
    <w:rPr>
      <w:i/>
    </w:rPr>
  </w:style>
  <w:style w:type="paragraph" w:customStyle="1" w:styleId="Mclc">
    <w:name w:val="Mục lục"/>
    <w:basedOn w:val="Heading1"/>
    <w:next w:val="Normal"/>
    <w:qFormat/>
    <w:rsid w:val="002071CC"/>
    <w:pPr>
      <w:numPr>
        <w:numId w:val="0"/>
      </w:numPr>
      <w:outlineLvl w:val="8"/>
    </w:pPr>
  </w:style>
  <w:style w:type="numbering" w:customStyle="1" w:styleId="nhsmc">
    <w:name w:val="Đánh số đề mục"/>
    <w:uiPriority w:val="99"/>
    <w:rsid w:val="008A3D7D"/>
    <w:pPr>
      <w:numPr>
        <w:numId w:val="2"/>
      </w:numPr>
    </w:pPr>
  </w:style>
  <w:style w:type="numbering" w:customStyle="1" w:styleId="UListHanging">
    <w:name w:val="UList.Hanging"/>
    <w:uiPriority w:val="99"/>
    <w:rsid w:val="00C54FFA"/>
    <w:pPr>
      <w:numPr>
        <w:numId w:val="3"/>
      </w:numPr>
    </w:pPr>
  </w:style>
  <w:style w:type="character" w:styleId="Emphasis">
    <w:name w:val="Emphasis"/>
    <w:uiPriority w:val="20"/>
    <w:qFormat/>
    <w:rsid w:val="00272125"/>
    <w:rPr>
      <w:i/>
      <w:iCs/>
    </w:rPr>
  </w:style>
  <w:style w:type="paragraph" w:customStyle="1" w:styleId="UH2">
    <w:name w:val="UH2"/>
    <w:basedOn w:val="Heading2"/>
    <w:next w:val="Normal"/>
    <w:qFormat/>
    <w:rsid w:val="00CD50B4"/>
    <w:pPr>
      <w:numPr>
        <w:ilvl w:val="0"/>
        <w:numId w:val="0"/>
      </w:numPr>
    </w:pPr>
  </w:style>
  <w:style w:type="paragraph" w:styleId="Subtitle">
    <w:name w:val="Subtitle"/>
    <w:basedOn w:val="Normal"/>
    <w:next w:val="Normal"/>
    <w:link w:val="SubtitleChar"/>
    <w:uiPriority w:val="11"/>
    <w:qFormat/>
    <w:rsid w:val="005A3A50"/>
    <w:pPr>
      <w:spacing w:after="60"/>
      <w:jc w:val="center"/>
      <w:outlineLvl w:val="1"/>
    </w:pPr>
    <w:rPr>
      <w:rFonts w:eastAsia="Times New Roman" w:cs="Angsana New"/>
      <w:szCs w:val="30"/>
      <w:lang w:eastAsia="x-none"/>
    </w:rPr>
  </w:style>
  <w:style w:type="character" w:customStyle="1" w:styleId="SubtitleChar">
    <w:name w:val="Subtitle Char"/>
    <w:link w:val="Subtitle"/>
    <w:uiPriority w:val="11"/>
    <w:rsid w:val="005A3A50"/>
    <w:rPr>
      <w:rFonts w:ascii="Times New Roman" w:eastAsia="Times New Roman" w:hAnsi="Times New Roman" w:cs="Angsana New"/>
      <w:sz w:val="28"/>
      <w:szCs w:val="30"/>
      <w:lang w:val="en-AU" w:bidi="th-TH"/>
    </w:rPr>
  </w:style>
  <w:style w:type="paragraph" w:styleId="ListParagraph">
    <w:name w:val="List Paragraph"/>
    <w:basedOn w:val="Normal"/>
    <w:uiPriority w:val="34"/>
    <w:qFormat/>
    <w:rsid w:val="00E478F5"/>
    <w:pPr>
      <w:ind w:left="720"/>
      <w:contextualSpacing/>
    </w:pPr>
  </w:style>
  <w:style w:type="character" w:customStyle="1" w:styleId="mw-headline">
    <w:name w:val="mw-headline"/>
    <w:basedOn w:val="DefaultParagraphFont"/>
    <w:rsid w:val="003A7D30"/>
  </w:style>
  <w:style w:type="paragraph" w:styleId="NormalWeb">
    <w:name w:val="Normal (Web)"/>
    <w:basedOn w:val="Normal"/>
    <w:uiPriority w:val="99"/>
    <w:unhideWhenUsed/>
    <w:rsid w:val="003A7D30"/>
    <w:pPr>
      <w:spacing w:before="100" w:beforeAutospacing="1" w:after="100" w:afterAutospacing="1" w:line="240" w:lineRule="auto"/>
      <w:ind w:firstLine="0"/>
      <w:jc w:val="left"/>
    </w:pPr>
    <w:rPr>
      <w:rFonts w:eastAsia="Times New Roman" w:cs="Times New Roman"/>
      <w:sz w:val="24"/>
      <w:szCs w:val="24"/>
      <w:lang w:val="en-US" w:bidi="ar-SA"/>
    </w:rPr>
  </w:style>
  <w:style w:type="paragraph" w:styleId="HTMLPreformatted">
    <w:name w:val="HTML Preformatted"/>
    <w:basedOn w:val="Normal"/>
    <w:link w:val="HTMLPreformattedChar"/>
    <w:uiPriority w:val="99"/>
    <w:unhideWhenUsed/>
    <w:rsid w:val="00150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vi-VN" w:eastAsia="vi-VN" w:bidi="ar-SA"/>
    </w:rPr>
  </w:style>
  <w:style w:type="character" w:customStyle="1" w:styleId="HTMLPreformattedChar">
    <w:name w:val="HTML Preformatted Char"/>
    <w:basedOn w:val="DefaultParagraphFont"/>
    <w:link w:val="HTMLPreformatted"/>
    <w:uiPriority w:val="99"/>
    <w:rsid w:val="00150C08"/>
    <w:rPr>
      <w:rFonts w:ascii="Courier New" w:eastAsia="Times New Roman" w:hAnsi="Courier New" w:cs="Courier New"/>
      <w:lang w:val="vi-VN" w:eastAsia="vi-VN"/>
    </w:rPr>
  </w:style>
  <w:style w:type="character" w:customStyle="1" w:styleId="nt">
    <w:name w:val="nt"/>
    <w:basedOn w:val="DefaultParagraphFont"/>
    <w:rsid w:val="00694D56"/>
  </w:style>
  <w:style w:type="character" w:customStyle="1" w:styleId="na">
    <w:name w:val="na"/>
    <w:basedOn w:val="DefaultParagraphFont"/>
    <w:rsid w:val="00694D56"/>
  </w:style>
  <w:style w:type="character" w:customStyle="1" w:styleId="s">
    <w:name w:val="s"/>
    <w:basedOn w:val="DefaultParagraphFont"/>
    <w:rsid w:val="00694D56"/>
  </w:style>
  <w:style w:type="character" w:styleId="FollowedHyperlink">
    <w:name w:val="FollowedHyperlink"/>
    <w:basedOn w:val="DefaultParagraphFont"/>
    <w:uiPriority w:val="99"/>
    <w:semiHidden/>
    <w:unhideWhenUsed/>
    <w:rsid w:val="00486F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382153">
      <w:bodyDiv w:val="1"/>
      <w:marLeft w:val="0"/>
      <w:marRight w:val="0"/>
      <w:marTop w:val="0"/>
      <w:marBottom w:val="0"/>
      <w:divBdr>
        <w:top w:val="none" w:sz="0" w:space="0" w:color="auto"/>
        <w:left w:val="none" w:sz="0" w:space="0" w:color="auto"/>
        <w:bottom w:val="none" w:sz="0" w:space="0" w:color="auto"/>
        <w:right w:val="none" w:sz="0" w:space="0" w:color="auto"/>
      </w:divBdr>
    </w:div>
    <w:div w:id="214899904">
      <w:bodyDiv w:val="1"/>
      <w:marLeft w:val="0"/>
      <w:marRight w:val="0"/>
      <w:marTop w:val="0"/>
      <w:marBottom w:val="0"/>
      <w:divBdr>
        <w:top w:val="none" w:sz="0" w:space="0" w:color="auto"/>
        <w:left w:val="none" w:sz="0" w:space="0" w:color="auto"/>
        <w:bottom w:val="none" w:sz="0" w:space="0" w:color="auto"/>
        <w:right w:val="none" w:sz="0" w:space="0" w:color="auto"/>
      </w:divBdr>
      <w:divsChild>
        <w:div w:id="34741884">
          <w:marLeft w:val="0"/>
          <w:marRight w:val="0"/>
          <w:marTop w:val="0"/>
          <w:marBottom w:val="0"/>
          <w:divBdr>
            <w:top w:val="none" w:sz="0" w:space="0" w:color="auto"/>
            <w:left w:val="none" w:sz="0" w:space="0" w:color="auto"/>
            <w:bottom w:val="none" w:sz="0" w:space="0" w:color="auto"/>
            <w:right w:val="none" w:sz="0" w:space="0" w:color="auto"/>
          </w:divBdr>
        </w:div>
        <w:div w:id="1310206101">
          <w:marLeft w:val="0"/>
          <w:marRight w:val="0"/>
          <w:marTop w:val="0"/>
          <w:marBottom w:val="0"/>
          <w:divBdr>
            <w:top w:val="none" w:sz="0" w:space="0" w:color="auto"/>
            <w:left w:val="none" w:sz="0" w:space="0" w:color="auto"/>
            <w:bottom w:val="none" w:sz="0" w:space="0" w:color="auto"/>
            <w:right w:val="none" w:sz="0" w:space="0" w:color="auto"/>
          </w:divBdr>
        </w:div>
      </w:divsChild>
    </w:div>
    <w:div w:id="291861479">
      <w:bodyDiv w:val="1"/>
      <w:marLeft w:val="0"/>
      <w:marRight w:val="0"/>
      <w:marTop w:val="0"/>
      <w:marBottom w:val="0"/>
      <w:divBdr>
        <w:top w:val="none" w:sz="0" w:space="0" w:color="auto"/>
        <w:left w:val="none" w:sz="0" w:space="0" w:color="auto"/>
        <w:bottom w:val="none" w:sz="0" w:space="0" w:color="auto"/>
        <w:right w:val="none" w:sz="0" w:space="0" w:color="auto"/>
      </w:divBdr>
    </w:div>
    <w:div w:id="305866007">
      <w:bodyDiv w:val="1"/>
      <w:marLeft w:val="0"/>
      <w:marRight w:val="0"/>
      <w:marTop w:val="0"/>
      <w:marBottom w:val="0"/>
      <w:divBdr>
        <w:top w:val="none" w:sz="0" w:space="0" w:color="auto"/>
        <w:left w:val="none" w:sz="0" w:space="0" w:color="auto"/>
        <w:bottom w:val="none" w:sz="0" w:space="0" w:color="auto"/>
        <w:right w:val="none" w:sz="0" w:space="0" w:color="auto"/>
      </w:divBdr>
    </w:div>
    <w:div w:id="414522942">
      <w:bodyDiv w:val="1"/>
      <w:marLeft w:val="0"/>
      <w:marRight w:val="0"/>
      <w:marTop w:val="0"/>
      <w:marBottom w:val="0"/>
      <w:divBdr>
        <w:top w:val="none" w:sz="0" w:space="0" w:color="auto"/>
        <w:left w:val="none" w:sz="0" w:space="0" w:color="auto"/>
        <w:bottom w:val="none" w:sz="0" w:space="0" w:color="auto"/>
        <w:right w:val="none" w:sz="0" w:space="0" w:color="auto"/>
      </w:divBdr>
    </w:div>
    <w:div w:id="549922908">
      <w:bodyDiv w:val="1"/>
      <w:marLeft w:val="0"/>
      <w:marRight w:val="0"/>
      <w:marTop w:val="0"/>
      <w:marBottom w:val="0"/>
      <w:divBdr>
        <w:top w:val="none" w:sz="0" w:space="0" w:color="auto"/>
        <w:left w:val="none" w:sz="0" w:space="0" w:color="auto"/>
        <w:bottom w:val="none" w:sz="0" w:space="0" w:color="auto"/>
        <w:right w:val="none" w:sz="0" w:space="0" w:color="auto"/>
      </w:divBdr>
    </w:div>
    <w:div w:id="563373638">
      <w:bodyDiv w:val="1"/>
      <w:marLeft w:val="0"/>
      <w:marRight w:val="0"/>
      <w:marTop w:val="0"/>
      <w:marBottom w:val="0"/>
      <w:divBdr>
        <w:top w:val="none" w:sz="0" w:space="0" w:color="auto"/>
        <w:left w:val="none" w:sz="0" w:space="0" w:color="auto"/>
        <w:bottom w:val="none" w:sz="0" w:space="0" w:color="auto"/>
        <w:right w:val="none" w:sz="0" w:space="0" w:color="auto"/>
      </w:divBdr>
    </w:div>
    <w:div w:id="592082006">
      <w:bodyDiv w:val="1"/>
      <w:marLeft w:val="0"/>
      <w:marRight w:val="0"/>
      <w:marTop w:val="0"/>
      <w:marBottom w:val="0"/>
      <w:divBdr>
        <w:top w:val="none" w:sz="0" w:space="0" w:color="auto"/>
        <w:left w:val="none" w:sz="0" w:space="0" w:color="auto"/>
        <w:bottom w:val="none" w:sz="0" w:space="0" w:color="auto"/>
        <w:right w:val="none" w:sz="0" w:space="0" w:color="auto"/>
      </w:divBdr>
    </w:div>
    <w:div w:id="602765729">
      <w:bodyDiv w:val="1"/>
      <w:marLeft w:val="0"/>
      <w:marRight w:val="0"/>
      <w:marTop w:val="0"/>
      <w:marBottom w:val="0"/>
      <w:divBdr>
        <w:top w:val="none" w:sz="0" w:space="0" w:color="auto"/>
        <w:left w:val="none" w:sz="0" w:space="0" w:color="auto"/>
        <w:bottom w:val="none" w:sz="0" w:space="0" w:color="auto"/>
        <w:right w:val="none" w:sz="0" w:space="0" w:color="auto"/>
      </w:divBdr>
    </w:div>
    <w:div w:id="677851104">
      <w:bodyDiv w:val="1"/>
      <w:marLeft w:val="0"/>
      <w:marRight w:val="0"/>
      <w:marTop w:val="0"/>
      <w:marBottom w:val="0"/>
      <w:divBdr>
        <w:top w:val="none" w:sz="0" w:space="0" w:color="auto"/>
        <w:left w:val="none" w:sz="0" w:space="0" w:color="auto"/>
        <w:bottom w:val="none" w:sz="0" w:space="0" w:color="auto"/>
        <w:right w:val="none" w:sz="0" w:space="0" w:color="auto"/>
      </w:divBdr>
    </w:div>
    <w:div w:id="911697946">
      <w:bodyDiv w:val="1"/>
      <w:marLeft w:val="0"/>
      <w:marRight w:val="0"/>
      <w:marTop w:val="0"/>
      <w:marBottom w:val="0"/>
      <w:divBdr>
        <w:top w:val="none" w:sz="0" w:space="0" w:color="auto"/>
        <w:left w:val="none" w:sz="0" w:space="0" w:color="auto"/>
        <w:bottom w:val="none" w:sz="0" w:space="0" w:color="auto"/>
        <w:right w:val="none" w:sz="0" w:space="0" w:color="auto"/>
      </w:divBdr>
    </w:div>
    <w:div w:id="1086072553">
      <w:bodyDiv w:val="1"/>
      <w:marLeft w:val="0"/>
      <w:marRight w:val="0"/>
      <w:marTop w:val="0"/>
      <w:marBottom w:val="0"/>
      <w:divBdr>
        <w:top w:val="none" w:sz="0" w:space="0" w:color="auto"/>
        <w:left w:val="none" w:sz="0" w:space="0" w:color="auto"/>
        <w:bottom w:val="none" w:sz="0" w:space="0" w:color="auto"/>
        <w:right w:val="none" w:sz="0" w:space="0" w:color="auto"/>
      </w:divBdr>
    </w:div>
    <w:div w:id="1163277158">
      <w:bodyDiv w:val="1"/>
      <w:marLeft w:val="0"/>
      <w:marRight w:val="0"/>
      <w:marTop w:val="0"/>
      <w:marBottom w:val="0"/>
      <w:divBdr>
        <w:top w:val="none" w:sz="0" w:space="0" w:color="auto"/>
        <w:left w:val="none" w:sz="0" w:space="0" w:color="auto"/>
        <w:bottom w:val="none" w:sz="0" w:space="0" w:color="auto"/>
        <w:right w:val="none" w:sz="0" w:space="0" w:color="auto"/>
      </w:divBdr>
    </w:div>
    <w:div w:id="1262683827">
      <w:bodyDiv w:val="1"/>
      <w:marLeft w:val="0"/>
      <w:marRight w:val="0"/>
      <w:marTop w:val="0"/>
      <w:marBottom w:val="0"/>
      <w:divBdr>
        <w:top w:val="none" w:sz="0" w:space="0" w:color="auto"/>
        <w:left w:val="none" w:sz="0" w:space="0" w:color="auto"/>
        <w:bottom w:val="none" w:sz="0" w:space="0" w:color="auto"/>
        <w:right w:val="none" w:sz="0" w:space="0" w:color="auto"/>
      </w:divBdr>
    </w:div>
    <w:div w:id="181502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jp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ourceforge.net/projects/xampp/files/XAMPP%20Windows/" TargetMode="External"/><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getcomposer.org/download/" TargetMode="External"/><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devdocs.magento.com/guides/v2.2/extension-dev-guide/routing.html" TargetMode="External"/><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D:\Sync\GDrive\_Templates\&#272;&#7891;%20&#225;n%20t&#7889;t%20nghi&#7879;p%20&#273;&#7841;i%20h&#7885;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EFB781-FC97-4E20-8AF8-57F856B48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Đồ án tốt nghiệp đại học.dot</Template>
  <TotalTime>4839</TotalTime>
  <Pages>29</Pages>
  <Words>2565</Words>
  <Characters>14623</Characters>
  <Application>Microsoft Office Word</Application>
  <DocSecurity>0</DocSecurity>
  <Lines>121</Lines>
  <Paragraphs>34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17154</CharactersWithSpaces>
  <SharedDoc>false</SharedDoc>
  <HLinks>
    <vt:vector size="468" baseType="variant">
      <vt:variant>
        <vt:i4>1114160</vt:i4>
      </vt:variant>
      <vt:variant>
        <vt:i4>467</vt:i4>
      </vt:variant>
      <vt:variant>
        <vt:i4>0</vt:i4>
      </vt:variant>
      <vt:variant>
        <vt:i4>5</vt:i4>
      </vt:variant>
      <vt:variant>
        <vt:lpwstr/>
      </vt:variant>
      <vt:variant>
        <vt:lpwstr>_Toc495076691</vt:lpwstr>
      </vt:variant>
      <vt:variant>
        <vt:i4>1114160</vt:i4>
      </vt:variant>
      <vt:variant>
        <vt:i4>461</vt:i4>
      </vt:variant>
      <vt:variant>
        <vt:i4>0</vt:i4>
      </vt:variant>
      <vt:variant>
        <vt:i4>5</vt:i4>
      </vt:variant>
      <vt:variant>
        <vt:lpwstr/>
      </vt:variant>
      <vt:variant>
        <vt:lpwstr>_Toc495076690</vt:lpwstr>
      </vt:variant>
      <vt:variant>
        <vt:i4>1048624</vt:i4>
      </vt:variant>
      <vt:variant>
        <vt:i4>455</vt:i4>
      </vt:variant>
      <vt:variant>
        <vt:i4>0</vt:i4>
      </vt:variant>
      <vt:variant>
        <vt:i4>5</vt:i4>
      </vt:variant>
      <vt:variant>
        <vt:lpwstr/>
      </vt:variant>
      <vt:variant>
        <vt:lpwstr>_Toc495076689</vt:lpwstr>
      </vt:variant>
      <vt:variant>
        <vt:i4>1048624</vt:i4>
      </vt:variant>
      <vt:variant>
        <vt:i4>449</vt:i4>
      </vt:variant>
      <vt:variant>
        <vt:i4>0</vt:i4>
      </vt:variant>
      <vt:variant>
        <vt:i4>5</vt:i4>
      </vt:variant>
      <vt:variant>
        <vt:lpwstr/>
      </vt:variant>
      <vt:variant>
        <vt:lpwstr>_Toc495076688</vt:lpwstr>
      </vt:variant>
      <vt:variant>
        <vt:i4>1048624</vt:i4>
      </vt:variant>
      <vt:variant>
        <vt:i4>443</vt:i4>
      </vt:variant>
      <vt:variant>
        <vt:i4>0</vt:i4>
      </vt:variant>
      <vt:variant>
        <vt:i4>5</vt:i4>
      </vt:variant>
      <vt:variant>
        <vt:lpwstr/>
      </vt:variant>
      <vt:variant>
        <vt:lpwstr>_Toc495076687</vt:lpwstr>
      </vt:variant>
      <vt:variant>
        <vt:i4>1048624</vt:i4>
      </vt:variant>
      <vt:variant>
        <vt:i4>437</vt:i4>
      </vt:variant>
      <vt:variant>
        <vt:i4>0</vt:i4>
      </vt:variant>
      <vt:variant>
        <vt:i4>5</vt:i4>
      </vt:variant>
      <vt:variant>
        <vt:lpwstr/>
      </vt:variant>
      <vt:variant>
        <vt:lpwstr>_Toc495076686</vt:lpwstr>
      </vt:variant>
      <vt:variant>
        <vt:i4>1048624</vt:i4>
      </vt:variant>
      <vt:variant>
        <vt:i4>431</vt:i4>
      </vt:variant>
      <vt:variant>
        <vt:i4>0</vt:i4>
      </vt:variant>
      <vt:variant>
        <vt:i4>5</vt:i4>
      </vt:variant>
      <vt:variant>
        <vt:lpwstr/>
      </vt:variant>
      <vt:variant>
        <vt:lpwstr>_Toc495076685</vt:lpwstr>
      </vt:variant>
      <vt:variant>
        <vt:i4>1048624</vt:i4>
      </vt:variant>
      <vt:variant>
        <vt:i4>425</vt:i4>
      </vt:variant>
      <vt:variant>
        <vt:i4>0</vt:i4>
      </vt:variant>
      <vt:variant>
        <vt:i4>5</vt:i4>
      </vt:variant>
      <vt:variant>
        <vt:lpwstr/>
      </vt:variant>
      <vt:variant>
        <vt:lpwstr>_Toc495076684</vt:lpwstr>
      </vt:variant>
      <vt:variant>
        <vt:i4>1048624</vt:i4>
      </vt:variant>
      <vt:variant>
        <vt:i4>419</vt:i4>
      </vt:variant>
      <vt:variant>
        <vt:i4>0</vt:i4>
      </vt:variant>
      <vt:variant>
        <vt:i4>5</vt:i4>
      </vt:variant>
      <vt:variant>
        <vt:lpwstr/>
      </vt:variant>
      <vt:variant>
        <vt:lpwstr>_Toc495076683</vt:lpwstr>
      </vt:variant>
      <vt:variant>
        <vt:i4>1048624</vt:i4>
      </vt:variant>
      <vt:variant>
        <vt:i4>413</vt:i4>
      </vt:variant>
      <vt:variant>
        <vt:i4>0</vt:i4>
      </vt:variant>
      <vt:variant>
        <vt:i4>5</vt:i4>
      </vt:variant>
      <vt:variant>
        <vt:lpwstr/>
      </vt:variant>
      <vt:variant>
        <vt:lpwstr>_Toc495076682</vt:lpwstr>
      </vt:variant>
      <vt:variant>
        <vt:i4>1048624</vt:i4>
      </vt:variant>
      <vt:variant>
        <vt:i4>407</vt:i4>
      </vt:variant>
      <vt:variant>
        <vt:i4>0</vt:i4>
      </vt:variant>
      <vt:variant>
        <vt:i4>5</vt:i4>
      </vt:variant>
      <vt:variant>
        <vt:lpwstr/>
      </vt:variant>
      <vt:variant>
        <vt:lpwstr>_Toc495076681</vt:lpwstr>
      </vt:variant>
      <vt:variant>
        <vt:i4>1048624</vt:i4>
      </vt:variant>
      <vt:variant>
        <vt:i4>401</vt:i4>
      </vt:variant>
      <vt:variant>
        <vt:i4>0</vt:i4>
      </vt:variant>
      <vt:variant>
        <vt:i4>5</vt:i4>
      </vt:variant>
      <vt:variant>
        <vt:lpwstr/>
      </vt:variant>
      <vt:variant>
        <vt:lpwstr>_Toc495076680</vt:lpwstr>
      </vt:variant>
      <vt:variant>
        <vt:i4>2031664</vt:i4>
      </vt:variant>
      <vt:variant>
        <vt:i4>395</vt:i4>
      </vt:variant>
      <vt:variant>
        <vt:i4>0</vt:i4>
      </vt:variant>
      <vt:variant>
        <vt:i4>5</vt:i4>
      </vt:variant>
      <vt:variant>
        <vt:lpwstr/>
      </vt:variant>
      <vt:variant>
        <vt:lpwstr>_Toc495076679</vt:lpwstr>
      </vt:variant>
      <vt:variant>
        <vt:i4>2031664</vt:i4>
      </vt:variant>
      <vt:variant>
        <vt:i4>389</vt:i4>
      </vt:variant>
      <vt:variant>
        <vt:i4>0</vt:i4>
      </vt:variant>
      <vt:variant>
        <vt:i4>5</vt:i4>
      </vt:variant>
      <vt:variant>
        <vt:lpwstr/>
      </vt:variant>
      <vt:variant>
        <vt:lpwstr>_Toc495076678</vt:lpwstr>
      </vt:variant>
      <vt:variant>
        <vt:i4>2031664</vt:i4>
      </vt:variant>
      <vt:variant>
        <vt:i4>383</vt:i4>
      </vt:variant>
      <vt:variant>
        <vt:i4>0</vt:i4>
      </vt:variant>
      <vt:variant>
        <vt:i4>5</vt:i4>
      </vt:variant>
      <vt:variant>
        <vt:lpwstr/>
      </vt:variant>
      <vt:variant>
        <vt:lpwstr>_Toc495076677</vt:lpwstr>
      </vt:variant>
      <vt:variant>
        <vt:i4>2031664</vt:i4>
      </vt:variant>
      <vt:variant>
        <vt:i4>377</vt:i4>
      </vt:variant>
      <vt:variant>
        <vt:i4>0</vt:i4>
      </vt:variant>
      <vt:variant>
        <vt:i4>5</vt:i4>
      </vt:variant>
      <vt:variant>
        <vt:lpwstr/>
      </vt:variant>
      <vt:variant>
        <vt:lpwstr>_Toc495076676</vt:lpwstr>
      </vt:variant>
      <vt:variant>
        <vt:i4>2031664</vt:i4>
      </vt:variant>
      <vt:variant>
        <vt:i4>371</vt:i4>
      </vt:variant>
      <vt:variant>
        <vt:i4>0</vt:i4>
      </vt:variant>
      <vt:variant>
        <vt:i4>5</vt:i4>
      </vt:variant>
      <vt:variant>
        <vt:lpwstr/>
      </vt:variant>
      <vt:variant>
        <vt:lpwstr>_Toc495076675</vt:lpwstr>
      </vt:variant>
      <vt:variant>
        <vt:i4>2031664</vt:i4>
      </vt:variant>
      <vt:variant>
        <vt:i4>365</vt:i4>
      </vt:variant>
      <vt:variant>
        <vt:i4>0</vt:i4>
      </vt:variant>
      <vt:variant>
        <vt:i4>5</vt:i4>
      </vt:variant>
      <vt:variant>
        <vt:lpwstr/>
      </vt:variant>
      <vt:variant>
        <vt:lpwstr>_Toc495076674</vt:lpwstr>
      </vt:variant>
      <vt:variant>
        <vt:i4>2031664</vt:i4>
      </vt:variant>
      <vt:variant>
        <vt:i4>359</vt:i4>
      </vt:variant>
      <vt:variant>
        <vt:i4>0</vt:i4>
      </vt:variant>
      <vt:variant>
        <vt:i4>5</vt:i4>
      </vt:variant>
      <vt:variant>
        <vt:lpwstr/>
      </vt:variant>
      <vt:variant>
        <vt:lpwstr>_Toc495076673</vt:lpwstr>
      </vt:variant>
      <vt:variant>
        <vt:i4>2031664</vt:i4>
      </vt:variant>
      <vt:variant>
        <vt:i4>353</vt:i4>
      </vt:variant>
      <vt:variant>
        <vt:i4>0</vt:i4>
      </vt:variant>
      <vt:variant>
        <vt:i4>5</vt:i4>
      </vt:variant>
      <vt:variant>
        <vt:lpwstr/>
      </vt:variant>
      <vt:variant>
        <vt:lpwstr>_Toc495076672</vt:lpwstr>
      </vt:variant>
      <vt:variant>
        <vt:i4>2031664</vt:i4>
      </vt:variant>
      <vt:variant>
        <vt:i4>347</vt:i4>
      </vt:variant>
      <vt:variant>
        <vt:i4>0</vt:i4>
      </vt:variant>
      <vt:variant>
        <vt:i4>5</vt:i4>
      </vt:variant>
      <vt:variant>
        <vt:lpwstr/>
      </vt:variant>
      <vt:variant>
        <vt:lpwstr>_Toc495076671</vt:lpwstr>
      </vt:variant>
      <vt:variant>
        <vt:i4>2031664</vt:i4>
      </vt:variant>
      <vt:variant>
        <vt:i4>341</vt:i4>
      </vt:variant>
      <vt:variant>
        <vt:i4>0</vt:i4>
      </vt:variant>
      <vt:variant>
        <vt:i4>5</vt:i4>
      </vt:variant>
      <vt:variant>
        <vt:lpwstr/>
      </vt:variant>
      <vt:variant>
        <vt:lpwstr>_Toc495076670</vt:lpwstr>
      </vt:variant>
      <vt:variant>
        <vt:i4>1966128</vt:i4>
      </vt:variant>
      <vt:variant>
        <vt:i4>335</vt:i4>
      </vt:variant>
      <vt:variant>
        <vt:i4>0</vt:i4>
      </vt:variant>
      <vt:variant>
        <vt:i4>5</vt:i4>
      </vt:variant>
      <vt:variant>
        <vt:lpwstr/>
      </vt:variant>
      <vt:variant>
        <vt:lpwstr>_Toc495076669</vt:lpwstr>
      </vt:variant>
      <vt:variant>
        <vt:i4>1966128</vt:i4>
      </vt:variant>
      <vt:variant>
        <vt:i4>329</vt:i4>
      </vt:variant>
      <vt:variant>
        <vt:i4>0</vt:i4>
      </vt:variant>
      <vt:variant>
        <vt:i4>5</vt:i4>
      </vt:variant>
      <vt:variant>
        <vt:lpwstr/>
      </vt:variant>
      <vt:variant>
        <vt:lpwstr>_Toc495076668</vt:lpwstr>
      </vt:variant>
      <vt:variant>
        <vt:i4>1966128</vt:i4>
      </vt:variant>
      <vt:variant>
        <vt:i4>323</vt:i4>
      </vt:variant>
      <vt:variant>
        <vt:i4>0</vt:i4>
      </vt:variant>
      <vt:variant>
        <vt:i4>5</vt:i4>
      </vt:variant>
      <vt:variant>
        <vt:lpwstr/>
      </vt:variant>
      <vt:variant>
        <vt:lpwstr>_Toc495076667</vt:lpwstr>
      </vt:variant>
      <vt:variant>
        <vt:i4>1966128</vt:i4>
      </vt:variant>
      <vt:variant>
        <vt:i4>317</vt:i4>
      </vt:variant>
      <vt:variant>
        <vt:i4>0</vt:i4>
      </vt:variant>
      <vt:variant>
        <vt:i4>5</vt:i4>
      </vt:variant>
      <vt:variant>
        <vt:lpwstr/>
      </vt:variant>
      <vt:variant>
        <vt:lpwstr>_Toc495076666</vt:lpwstr>
      </vt:variant>
      <vt:variant>
        <vt:i4>1966128</vt:i4>
      </vt:variant>
      <vt:variant>
        <vt:i4>311</vt:i4>
      </vt:variant>
      <vt:variant>
        <vt:i4>0</vt:i4>
      </vt:variant>
      <vt:variant>
        <vt:i4>5</vt:i4>
      </vt:variant>
      <vt:variant>
        <vt:lpwstr/>
      </vt:variant>
      <vt:variant>
        <vt:lpwstr>_Toc495076665</vt:lpwstr>
      </vt:variant>
      <vt:variant>
        <vt:i4>1966128</vt:i4>
      </vt:variant>
      <vt:variant>
        <vt:i4>305</vt:i4>
      </vt:variant>
      <vt:variant>
        <vt:i4>0</vt:i4>
      </vt:variant>
      <vt:variant>
        <vt:i4>5</vt:i4>
      </vt:variant>
      <vt:variant>
        <vt:lpwstr/>
      </vt:variant>
      <vt:variant>
        <vt:lpwstr>_Toc495076664</vt:lpwstr>
      </vt:variant>
      <vt:variant>
        <vt:i4>1966128</vt:i4>
      </vt:variant>
      <vt:variant>
        <vt:i4>299</vt:i4>
      </vt:variant>
      <vt:variant>
        <vt:i4>0</vt:i4>
      </vt:variant>
      <vt:variant>
        <vt:i4>5</vt:i4>
      </vt:variant>
      <vt:variant>
        <vt:lpwstr/>
      </vt:variant>
      <vt:variant>
        <vt:lpwstr>_Toc495076663</vt:lpwstr>
      </vt:variant>
      <vt:variant>
        <vt:i4>1966128</vt:i4>
      </vt:variant>
      <vt:variant>
        <vt:i4>293</vt:i4>
      </vt:variant>
      <vt:variant>
        <vt:i4>0</vt:i4>
      </vt:variant>
      <vt:variant>
        <vt:i4>5</vt:i4>
      </vt:variant>
      <vt:variant>
        <vt:lpwstr/>
      </vt:variant>
      <vt:variant>
        <vt:lpwstr>_Toc495076662</vt:lpwstr>
      </vt:variant>
      <vt:variant>
        <vt:i4>1966128</vt:i4>
      </vt:variant>
      <vt:variant>
        <vt:i4>287</vt:i4>
      </vt:variant>
      <vt:variant>
        <vt:i4>0</vt:i4>
      </vt:variant>
      <vt:variant>
        <vt:i4>5</vt:i4>
      </vt:variant>
      <vt:variant>
        <vt:lpwstr/>
      </vt:variant>
      <vt:variant>
        <vt:lpwstr>_Toc495076661</vt:lpwstr>
      </vt:variant>
      <vt:variant>
        <vt:i4>1966128</vt:i4>
      </vt:variant>
      <vt:variant>
        <vt:i4>281</vt:i4>
      </vt:variant>
      <vt:variant>
        <vt:i4>0</vt:i4>
      </vt:variant>
      <vt:variant>
        <vt:i4>5</vt:i4>
      </vt:variant>
      <vt:variant>
        <vt:lpwstr/>
      </vt:variant>
      <vt:variant>
        <vt:lpwstr>_Toc495076660</vt:lpwstr>
      </vt:variant>
      <vt:variant>
        <vt:i4>1900592</vt:i4>
      </vt:variant>
      <vt:variant>
        <vt:i4>275</vt:i4>
      </vt:variant>
      <vt:variant>
        <vt:i4>0</vt:i4>
      </vt:variant>
      <vt:variant>
        <vt:i4>5</vt:i4>
      </vt:variant>
      <vt:variant>
        <vt:lpwstr/>
      </vt:variant>
      <vt:variant>
        <vt:lpwstr>_Toc495076659</vt:lpwstr>
      </vt:variant>
      <vt:variant>
        <vt:i4>1900592</vt:i4>
      </vt:variant>
      <vt:variant>
        <vt:i4>269</vt:i4>
      </vt:variant>
      <vt:variant>
        <vt:i4>0</vt:i4>
      </vt:variant>
      <vt:variant>
        <vt:i4>5</vt:i4>
      </vt:variant>
      <vt:variant>
        <vt:lpwstr/>
      </vt:variant>
      <vt:variant>
        <vt:lpwstr>_Toc495076658</vt:lpwstr>
      </vt:variant>
      <vt:variant>
        <vt:i4>1900592</vt:i4>
      </vt:variant>
      <vt:variant>
        <vt:i4>263</vt:i4>
      </vt:variant>
      <vt:variant>
        <vt:i4>0</vt:i4>
      </vt:variant>
      <vt:variant>
        <vt:i4>5</vt:i4>
      </vt:variant>
      <vt:variant>
        <vt:lpwstr/>
      </vt:variant>
      <vt:variant>
        <vt:lpwstr>_Toc495076657</vt:lpwstr>
      </vt:variant>
      <vt:variant>
        <vt:i4>1900592</vt:i4>
      </vt:variant>
      <vt:variant>
        <vt:i4>257</vt:i4>
      </vt:variant>
      <vt:variant>
        <vt:i4>0</vt:i4>
      </vt:variant>
      <vt:variant>
        <vt:i4>5</vt:i4>
      </vt:variant>
      <vt:variant>
        <vt:lpwstr/>
      </vt:variant>
      <vt:variant>
        <vt:lpwstr>_Toc495076656</vt:lpwstr>
      </vt:variant>
      <vt:variant>
        <vt:i4>1900592</vt:i4>
      </vt:variant>
      <vt:variant>
        <vt:i4>248</vt:i4>
      </vt:variant>
      <vt:variant>
        <vt:i4>0</vt:i4>
      </vt:variant>
      <vt:variant>
        <vt:i4>5</vt:i4>
      </vt:variant>
      <vt:variant>
        <vt:lpwstr/>
      </vt:variant>
      <vt:variant>
        <vt:lpwstr>_Toc495076655</vt:lpwstr>
      </vt:variant>
      <vt:variant>
        <vt:i4>1900592</vt:i4>
      </vt:variant>
      <vt:variant>
        <vt:i4>242</vt:i4>
      </vt:variant>
      <vt:variant>
        <vt:i4>0</vt:i4>
      </vt:variant>
      <vt:variant>
        <vt:i4>5</vt:i4>
      </vt:variant>
      <vt:variant>
        <vt:lpwstr/>
      </vt:variant>
      <vt:variant>
        <vt:lpwstr>_Toc495076654</vt:lpwstr>
      </vt:variant>
      <vt:variant>
        <vt:i4>1900592</vt:i4>
      </vt:variant>
      <vt:variant>
        <vt:i4>236</vt:i4>
      </vt:variant>
      <vt:variant>
        <vt:i4>0</vt:i4>
      </vt:variant>
      <vt:variant>
        <vt:i4>5</vt:i4>
      </vt:variant>
      <vt:variant>
        <vt:lpwstr/>
      </vt:variant>
      <vt:variant>
        <vt:lpwstr>_Toc495076653</vt:lpwstr>
      </vt:variant>
      <vt:variant>
        <vt:i4>1900592</vt:i4>
      </vt:variant>
      <vt:variant>
        <vt:i4>230</vt:i4>
      </vt:variant>
      <vt:variant>
        <vt:i4>0</vt:i4>
      </vt:variant>
      <vt:variant>
        <vt:i4>5</vt:i4>
      </vt:variant>
      <vt:variant>
        <vt:lpwstr/>
      </vt:variant>
      <vt:variant>
        <vt:lpwstr>_Toc495076652</vt:lpwstr>
      </vt:variant>
      <vt:variant>
        <vt:i4>1900592</vt:i4>
      </vt:variant>
      <vt:variant>
        <vt:i4>224</vt:i4>
      </vt:variant>
      <vt:variant>
        <vt:i4>0</vt:i4>
      </vt:variant>
      <vt:variant>
        <vt:i4>5</vt:i4>
      </vt:variant>
      <vt:variant>
        <vt:lpwstr/>
      </vt:variant>
      <vt:variant>
        <vt:lpwstr>_Toc495076651</vt:lpwstr>
      </vt:variant>
      <vt:variant>
        <vt:i4>1900592</vt:i4>
      </vt:variant>
      <vt:variant>
        <vt:i4>218</vt:i4>
      </vt:variant>
      <vt:variant>
        <vt:i4>0</vt:i4>
      </vt:variant>
      <vt:variant>
        <vt:i4>5</vt:i4>
      </vt:variant>
      <vt:variant>
        <vt:lpwstr/>
      </vt:variant>
      <vt:variant>
        <vt:lpwstr>_Toc495076650</vt:lpwstr>
      </vt:variant>
      <vt:variant>
        <vt:i4>1835056</vt:i4>
      </vt:variant>
      <vt:variant>
        <vt:i4>212</vt:i4>
      </vt:variant>
      <vt:variant>
        <vt:i4>0</vt:i4>
      </vt:variant>
      <vt:variant>
        <vt:i4>5</vt:i4>
      </vt:variant>
      <vt:variant>
        <vt:lpwstr/>
      </vt:variant>
      <vt:variant>
        <vt:lpwstr>_Toc495076649</vt:lpwstr>
      </vt:variant>
      <vt:variant>
        <vt:i4>1835056</vt:i4>
      </vt:variant>
      <vt:variant>
        <vt:i4>206</vt:i4>
      </vt:variant>
      <vt:variant>
        <vt:i4>0</vt:i4>
      </vt:variant>
      <vt:variant>
        <vt:i4>5</vt:i4>
      </vt:variant>
      <vt:variant>
        <vt:lpwstr/>
      </vt:variant>
      <vt:variant>
        <vt:lpwstr>_Toc495076648</vt:lpwstr>
      </vt:variant>
      <vt:variant>
        <vt:i4>1835056</vt:i4>
      </vt:variant>
      <vt:variant>
        <vt:i4>200</vt:i4>
      </vt:variant>
      <vt:variant>
        <vt:i4>0</vt:i4>
      </vt:variant>
      <vt:variant>
        <vt:i4>5</vt:i4>
      </vt:variant>
      <vt:variant>
        <vt:lpwstr/>
      </vt:variant>
      <vt:variant>
        <vt:lpwstr>_Toc495076647</vt:lpwstr>
      </vt:variant>
      <vt:variant>
        <vt:i4>1835056</vt:i4>
      </vt:variant>
      <vt:variant>
        <vt:i4>194</vt:i4>
      </vt:variant>
      <vt:variant>
        <vt:i4>0</vt:i4>
      </vt:variant>
      <vt:variant>
        <vt:i4>5</vt:i4>
      </vt:variant>
      <vt:variant>
        <vt:lpwstr/>
      </vt:variant>
      <vt:variant>
        <vt:lpwstr>_Toc495076646</vt:lpwstr>
      </vt:variant>
      <vt:variant>
        <vt:i4>1835056</vt:i4>
      </vt:variant>
      <vt:variant>
        <vt:i4>188</vt:i4>
      </vt:variant>
      <vt:variant>
        <vt:i4>0</vt:i4>
      </vt:variant>
      <vt:variant>
        <vt:i4>5</vt:i4>
      </vt:variant>
      <vt:variant>
        <vt:lpwstr/>
      </vt:variant>
      <vt:variant>
        <vt:lpwstr>_Toc495076645</vt:lpwstr>
      </vt:variant>
      <vt:variant>
        <vt:i4>1835056</vt:i4>
      </vt:variant>
      <vt:variant>
        <vt:i4>182</vt:i4>
      </vt:variant>
      <vt:variant>
        <vt:i4>0</vt:i4>
      </vt:variant>
      <vt:variant>
        <vt:i4>5</vt:i4>
      </vt:variant>
      <vt:variant>
        <vt:lpwstr/>
      </vt:variant>
      <vt:variant>
        <vt:lpwstr>_Toc495076644</vt:lpwstr>
      </vt:variant>
      <vt:variant>
        <vt:i4>1835056</vt:i4>
      </vt:variant>
      <vt:variant>
        <vt:i4>176</vt:i4>
      </vt:variant>
      <vt:variant>
        <vt:i4>0</vt:i4>
      </vt:variant>
      <vt:variant>
        <vt:i4>5</vt:i4>
      </vt:variant>
      <vt:variant>
        <vt:lpwstr/>
      </vt:variant>
      <vt:variant>
        <vt:lpwstr>_Toc495076643</vt:lpwstr>
      </vt:variant>
      <vt:variant>
        <vt:i4>1835056</vt:i4>
      </vt:variant>
      <vt:variant>
        <vt:i4>170</vt:i4>
      </vt:variant>
      <vt:variant>
        <vt:i4>0</vt:i4>
      </vt:variant>
      <vt:variant>
        <vt:i4>5</vt:i4>
      </vt:variant>
      <vt:variant>
        <vt:lpwstr/>
      </vt:variant>
      <vt:variant>
        <vt:lpwstr>_Toc495076642</vt:lpwstr>
      </vt:variant>
      <vt:variant>
        <vt:i4>1835056</vt:i4>
      </vt:variant>
      <vt:variant>
        <vt:i4>164</vt:i4>
      </vt:variant>
      <vt:variant>
        <vt:i4>0</vt:i4>
      </vt:variant>
      <vt:variant>
        <vt:i4>5</vt:i4>
      </vt:variant>
      <vt:variant>
        <vt:lpwstr/>
      </vt:variant>
      <vt:variant>
        <vt:lpwstr>_Toc495076641</vt:lpwstr>
      </vt:variant>
      <vt:variant>
        <vt:i4>1835056</vt:i4>
      </vt:variant>
      <vt:variant>
        <vt:i4>158</vt:i4>
      </vt:variant>
      <vt:variant>
        <vt:i4>0</vt:i4>
      </vt:variant>
      <vt:variant>
        <vt:i4>5</vt:i4>
      </vt:variant>
      <vt:variant>
        <vt:lpwstr/>
      </vt:variant>
      <vt:variant>
        <vt:lpwstr>_Toc495076640</vt:lpwstr>
      </vt:variant>
      <vt:variant>
        <vt:i4>1769520</vt:i4>
      </vt:variant>
      <vt:variant>
        <vt:i4>152</vt:i4>
      </vt:variant>
      <vt:variant>
        <vt:i4>0</vt:i4>
      </vt:variant>
      <vt:variant>
        <vt:i4>5</vt:i4>
      </vt:variant>
      <vt:variant>
        <vt:lpwstr/>
      </vt:variant>
      <vt:variant>
        <vt:lpwstr>_Toc495076639</vt:lpwstr>
      </vt:variant>
      <vt:variant>
        <vt:i4>1769520</vt:i4>
      </vt:variant>
      <vt:variant>
        <vt:i4>146</vt:i4>
      </vt:variant>
      <vt:variant>
        <vt:i4>0</vt:i4>
      </vt:variant>
      <vt:variant>
        <vt:i4>5</vt:i4>
      </vt:variant>
      <vt:variant>
        <vt:lpwstr/>
      </vt:variant>
      <vt:variant>
        <vt:lpwstr>_Toc495076638</vt:lpwstr>
      </vt:variant>
      <vt:variant>
        <vt:i4>1769520</vt:i4>
      </vt:variant>
      <vt:variant>
        <vt:i4>140</vt:i4>
      </vt:variant>
      <vt:variant>
        <vt:i4>0</vt:i4>
      </vt:variant>
      <vt:variant>
        <vt:i4>5</vt:i4>
      </vt:variant>
      <vt:variant>
        <vt:lpwstr/>
      </vt:variant>
      <vt:variant>
        <vt:lpwstr>_Toc495076637</vt:lpwstr>
      </vt:variant>
      <vt:variant>
        <vt:i4>1769520</vt:i4>
      </vt:variant>
      <vt:variant>
        <vt:i4>134</vt:i4>
      </vt:variant>
      <vt:variant>
        <vt:i4>0</vt:i4>
      </vt:variant>
      <vt:variant>
        <vt:i4>5</vt:i4>
      </vt:variant>
      <vt:variant>
        <vt:lpwstr/>
      </vt:variant>
      <vt:variant>
        <vt:lpwstr>_Toc495076636</vt:lpwstr>
      </vt:variant>
      <vt:variant>
        <vt:i4>1769520</vt:i4>
      </vt:variant>
      <vt:variant>
        <vt:i4>128</vt:i4>
      </vt:variant>
      <vt:variant>
        <vt:i4>0</vt:i4>
      </vt:variant>
      <vt:variant>
        <vt:i4>5</vt:i4>
      </vt:variant>
      <vt:variant>
        <vt:lpwstr/>
      </vt:variant>
      <vt:variant>
        <vt:lpwstr>_Toc495076635</vt:lpwstr>
      </vt:variant>
      <vt:variant>
        <vt:i4>1769520</vt:i4>
      </vt:variant>
      <vt:variant>
        <vt:i4>122</vt:i4>
      </vt:variant>
      <vt:variant>
        <vt:i4>0</vt:i4>
      </vt:variant>
      <vt:variant>
        <vt:i4>5</vt:i4>
      </vt:variant>
      <vt:variant>
        <vt:lpwstr/>
      </vt:variant>
      <vt:variant>
        <vt:lpwstr>_Toc495076634</vt:lpwstr>
      </vt:variant>
      <vt:variant>
        <vt:i4>1769520</vt:i4>
      </vt:variant>
      <vt:variant>
        <vt:i4>116</vt:i4>
      </vt:variant>
      <vt:variant>
        <vt:i4>0</vt:i4>
      </vt:variant>
      <vt:variant>
        <vt:i4>5</vt:i4>
      </vt:variant>
      <vt:variant>
        <vt:lpwstr/>
      </vt:variant>
      <vt:variant>
        <vt:lpwstr>_Toc495076633</vt:lpwstr>
      </vt:variant>
      <vt:variant>
        <vt:i4>1769520</vt:i4>
      </vt:variant>
      <vt:variant>
        <vt:i4>110</vt:i4>
      </vt:variant>
      <vt:variant>
        <vt:i4>0</vt:i4>
      </vt:variant>
      <vt:variant>
        <vt:i4>5</vt:i4>
      </vt:variant>
      <vt:variant>
        <vt:lpwstr/>
      </vt:variant>
      <vt:variant>
        <vt:lpwstr>_Toc495076632</vt:lpwstr>
      </vt:variant>
      <vt:variant>
        <vt:i4>1769520</vt:i4>
      </vt:variant>
      <vt:variant>
        <vt:i4>104</vt:i4>
      </vt:variant>
      <vt:variant>
        <vt:i4>0</vt:i4>
      </vt:variant>
      <vt:variant>
        <vt:i4>5</vt:i4>
      </vt:variant>
      <vt:variant>
        <vt:lpwstr/>
      </vt:variant>
      <vt:variant>
        <vt:lpwstr>_Toc495076631</vt:lpwstr>
      </vt:variant>
      <vt:variant>
        <vt:i4>1769520</vt:i4>
      </vt:variant>
      <vt:variant>
        <vt:i4>98</vt:i4>
      </vt:variant>
      <vt:variant>
        <vt:i4>0</vt:i4>
      </vt:variant>
      <vt:variant>
        <vt:i4>5</vt:i4>
      </vt:variant>
      <vt:variant>
        <vt:lpwstr/>
      </vt:variant>
      <vt:variant>
        <vt:lpwstr>_Toc495076630</vt:lpwstr>
      </vt:variant>
      <vt:variant>
        <vt:i4>1703984</vt:i4>
      </vt:variant>
      <vt:variant>
        <vt:i4>92</vt:i4>
      </vt:variant>
      <vt:variant>
        <vt:i4>0</vt:i4>
      </vt:variant>
      <vt:variant>
        <vt:i4>5</vt:i4>
      </vt:variant>
      <vt:variant>
        <vt:lpwstr/>
      </vt:variant>
      <vt:variant>
        <vt:lpwstr>_Toc495076629</vt:lpwstr>
      </vt:variant>
      <vt:variant>
        <vt:i4>1703984</vt:i4>
      </vt:variant>
      <vt:variant>
        <vt:i4>86</vt:i4>
      </vt:variant>
      <vt:variant>
        <vt:i4>0</vt:i4>
      </vt:variant>
      <vt:variant>
        <vt:i4>5</vt:i4>
      </vt:variant>
      <vt:variant>
        <vt:lpwstr/>
      </vt:variant>
      <vt:variant>
        <vt:lpwstr>_Toc495076628</vt:lpwstr>
      </vt:variant>
      <vt:variant>
        <vt:i4>1703984</vt:i4>
      </vt:variant>
      <vt:variant>
        <vt:i4>80</vt:i4>
      </vt:variant>
      <vt:variant>
        <vt:i4>0</vt:i4>
      </vt:variant>
      <vt:variant>
        <vt:i4>5</vt:i4>
      </vt:variant>
      <vt:variant>
        <vt:lpwstr/>
      </vt:variant>
      <vt:variant>
        <vt:lpwstr>_Toc495076627</vt:lpwstr>
      </vt:variant>
      <vt:variant>
        <vt:i4>1703984</vt:i4>
      </vt:variant>
      <vt:variant>
        <vt:i4>74</vt:i4>
      </vt:variant>
      <vt:variant>
        <vt:i4>0</vt:i4>
      </vt:variant>
      <vt:variant>
        <vt:i4>5</vt:i4>
      </vt:variant>
      <vt:variant>
        <vt:lpwstr/>
      </vt:variant>
      <vt:variant>
        <vt:lpwstr>_Toc495076626</vt:lpwstr>
      </vt:variant>
      <vt:variant>
        <vt:i4>1703984</vt:i4>
      </vt:variant>
      <vt:variant>
        <vt:i4>68</vt:i4>
      </vt:variant>
      <vt:variant>
        <vt:i4>0</vt:i4>
      </vt:variant>
      <vt:variant>
        <vt:i4>5</vt:i4>
      </vt:variant>
      <vt:variant>
        <vt:lpwstr/>
      </vt:variant>
      <vt:variant>
        <vt:lpwstr>_Toc495076625</vt:lpwstr>
      </vt:variant>
      <vt:variant>
        <vt:i4>1703984</vt:i4>
      </vt:variant>
      <vt:variant>
        <vt:i4>62</vt:i4>
      </vt:variant>
      <vt:variant>
        <vt:i4>0</vt:i4>
      </vt:variant>
      <vt:variant>
        <vt:i4>5</vt:i4>
      </vt:variant>
      <vt:variant>
        <vt:lpwstr/>
      </vt:variant>
      <vt:variant>
        <vt:lpwstr>_Toc495076624</vt:lpwstr>
      </vt:variant>
      <vt:variant>
        <vt:i4>1703984</vt:i4>
      </vt:variant>
      <vt:variant>
        <vt:i4>56</vt:i4>
      </vt:variant>
      <vt:variant>
        <vt:i4>0</vt:i4>
      </vt:variant>
      <vt:variant>
        <vt:i4>5</vt:i4>
      </vt:variant>
      <vt:variant>
        <vt:lpwstr/>
      </vt:variant>
      <vt:variant>
        <vt:lpwstr>_Toc495076623</vt:lpwstr>
      </vt:variant>
      <vt:variant>
        <vt:i4>1703984</vt:i4>
      </vt:variant>
      <vt:variant>
        <vt:i4>50</vt:i4>
      </vt:variant>
      <vt:variant>
        <vt:i4>0</vt:i4>
      </vt:variant>
      <vt:variant>
        <vt:i4>5</vt:i4>
      </vt:variant>
      <vt:variant>
        <vt:lpwstr/>
      </vt:variant>
      <vt:variant>
        <vt:lpwstr>_Toc495076622</vt:lpwstr>
      </vt:variant>
      <vt:variant>
        <vt:i4>1703984</vt:i4>
      </vt:variant>
      <vt:variant>
        <vt:i4>44</vt:i4>
      </vt:variant>
      <vt:variant>
        <vt:i4>0</vt:i4>
      </vt:variant>
      <vt:variant>
        <vt:i4>5</vt:i4>
      </vt:variant>
      <vt:variant>
        <vt:lpwstr/>
      </vt:variant>
      <vt:variant>
        <vt:lpwstr>_Toc495076621</vt:lpwstr>
      </vt:variant>
      <vt:variant>
        <vt:i4>1703984</vt:i4>
      </vt:variant>
      <vt:variant>
        <vt:i4>38</vt:i4>
      </vt:variant>
      <vt:variant>
        <vt:i4>0</vt:i4>
      </vt:variant>
      <vt:variant>
        <vt:i4>5</vt:i4>
      </vt:variant>
      <vt:variant>
        <vt:lpwstr/>
      </vt:variant>
      <vt:variant>
        <vt:lpwstr>_Toc495076620</vt:lpwstr>
      </vt:variant>
      <vt:variant>
        <vt:i4>1638448</vt:i4>
      </vt:variant>
      <vt:variant>
        <vt:i4>32</vt:i4>
      </vt:variant>
      <vt:variant>
        <vt:i4>0</vt:i4>
      </vt:variant>
      <vt:variant>
        <vt:i4>5</vt:i4>
      </vt:variant>
      <vt:variant>
        <vt:lpwstr/>
      </vt:variant>
      <vt:variant>
        <vt:lpwstr>_Toc495076619</vt:lpwstr>
      </vt:variant>
      <vt:variant>
        <vt:i4>1638448</vt:i4>
      </vt:variant>
      <vt:variant>
        <vt:i4>26</vt:i4>
      </vt:variant>
      <vt:variant>
        <vt:i4>0</vt:i4>
      </vt:variant>
      <vt:variant>
        <vt:i4>5</vt:i4>
      </vt:variant>
      <vt:variant>
        <vt:lpwstr/>
      </vt:variant>
      <vt:variant>
        <vt:lpwstr>_Toc495076618</vt:lpwstr>
      </vt:variant>
      <vt:variant>
        <vt:i4>1638448</vt:i4>
      </vt:variant>
      <vt:variant>
        <vt:i4>20</vt:i4>
      </vt:variant>
      <vt:variant>
        <vt:i4>0</vt:i4>
      </vt:variant>
      <vt:variant>
        <vt:i4>5</vt:i4>
      </vt:variant>
      <vt:variant>
        <vt:lpwstr/>
      </vt:variant>
      <vt:variant>
        <vt:lpwstr>_Toc495076617</vt:lpwstr>
      </vt:variant>
      <vt:variant>
        <vt:i4>1638448</vt:i4>
      </vt:variant>
      <vt:variant>
        <vt:i4>14</vt:i4>
      </vt:variant>
      <vt:variant>
        <vt:i4>0</vt:i4>
      </vt:variant>
      <vt:variant>
        <vt:i4>5</vt:i4>
      </vt:variant>
      <vt:variant>
        <vt:lpwstr/>
      </vt:variant>
      <vt:variant>
        <vt:lpwstr>_Toc495076616</vt:lpwstr>
      </vt:variant>
      <vt:variant>
        <vt:i4>1638448</vt:i4>
      </vt:variant>
      <vt:variant>
        <vt:i4>8</vt:i4>
      </vt:variant>
      <vt:variant>
        <vt:i4>0</vt:i4>
      </vt:variant>
      <vt:variant>
        <vt:i4>5</vt:i4>
      </vt:variant>
      <vt:variant>
        <vt:lpwstr/>
      </vt:variant>
      <vt:variant>
        <vt:lpwstr>_Toc495076615</vt:lpwstr>
      </vt:variant>
      <vt:variant>
        <vt:i4>1638448</vt:i4>
      </vt:variant>
      <vt:variant>
        <vt:i4>2</vt:i4>
      </vt:variant>
      <vt:variant>
        <vt:i4>0</vt:i4>
      </vt:variant>
      <vt:variant>
        <vt:i4>5</vt:i4>
      </vt:variant>
      <vt:variant>
        <vt:lpwstr/>
      </vt:variant>
      <vt:variant>
        <vt:lpwstr>_Toc495076614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Tuan Anh</dc:creator>
  <cp:keywords/>
  <cp:lastModifiedBy>Windows User</cp:lastModifiedBy>
  <cp:revision>815</cp:revision>
  <dcterms:created xsi:type="dcterms:W3CDTF">2020-08-25T09:22:00Z</dcterms:created>
  <dcterms:modified xsi:type="dcterms:W3CDTF">2020-09-18T15:36:00Z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